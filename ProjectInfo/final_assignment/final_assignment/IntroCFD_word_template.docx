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52EDA" w14:textId="77777777" w:rsidR="00061612" w:rsidRDefault="00061612">
      <w:pPr>
        <w:jc w:val="center"/>
        <w:rPr>
          <w:rFonts w:ascii="Arial" w:hAnsi="Arial"/>
          <w:b/>
          <w:sz w:val="24"/>
        </w:rPr>
      </w:pPr>
    </w:p>
    <w:p w14:paraId="64952EDB" w14:textId="77777777" w:rsidR="00061612" w:rsidRDefault="00061612">
      <w:pPr>
        <w:jc w:val="center"/>
        <w:rPr>
          <w:rFonts w:ascii="Arial" w:hAnsi="Arial"/>
          <w:b/>
          <w:sz w:val="24"/>
        </w:rPr>
      </w:pPr>
    </w:p>
    <w:p w14:paraId="64952EDC" w14:textId="77777777" w:rsidR="00061612" w:rsidRPr="00D3077C" w:rsidRDefault="00D3077C">
      <w:pPr>
        <w:pStyle w:val="Title"/>
        <w:spacing w:before="0" w:after="0"/>
        <w:rPr>
          <w:caps/>
          <w:sz w:val="24"/>
          <w:szCs w:val="24"/>
        </w:rPr>
      </w:pPr>
      <w:r w:rsidRPr="00D3077C">
        <w:rPr>
          <w:caps/>
          <w:sz w:val="24"/>
          <w:szCs w:val="24"/>
        </w:rPr>
        <w:t>INDUSTRIAL applications of CFD</w:t>
      </w:r>
    </w:p>
    <w:p w14:paraId="64952EDD" w14:textId="77777777" w:rsidR="0063018F" w:rsidRDefault="0063018F" w:rsidP="0063018F">
      <w:pPr>
        <w:jc w:val="center"/>
      </w:pPr>
    </w:p>
    <w:p w14:paraId="64952EDE" w14:textId="77777777" w:rsidR="0063018F" w:rsidRPr="004573B4" w:rsidRDefault="0063018F" w:rsidP="0063018F">
      <w:pPr>
        <w:pStyle w:val="Author"/>
        <w:rPr>
          <w:vertAlign w:val="superscript"/>
          <w:lang w:val="nn-NO"/>
        </w:rPr>
      </w:pPr>
      <w:r w:rsidRPr="002F28A6">
        <w:rPr>
          <w:lang w:val="nn-NO"/>
        </w:rPr>
        <w:t>O</w:t>
      </w:r>
      <w:r w:rsidR="00727265" w:rsidRPr="002F28A6">
        <w:rPr>
          <w:lang w:val="nn-NO"/>
        </w:rPr>
        <w:t>la</w:t>
      </w:r>
      <w:r w:rsidRPr="002F28A6">
        <w:rPr>
          <w:lang w:val="nn-NO"/>
        </w:rPr>
        <w:t xml:space="preserve"> NORDMA</w:t>
      </w:r>
      <w:r w:rsidR="007A3250" w:rsidRPr="002F28A6">
        <w:rPr>
          <w:lang w:val="nn-NO"/>
        </w:rPr>
        <w:t>N</w:t>
      </w:r>
      <w:r w:rsidRPr="002F28A6">
        <w:rPr>
          <w:lang w:val="nn-NO"/>
        </w:rPr>
        <w:t>N</w:t>
      </w:r>
      <w:r w:rsidRPr="002F28A6">
        <w:rPr>
          <w:vertAlign w:val="superscript"/>
          <w:lang w:val="nn-NO"/>
        </w:rPr>
        <w:t>1</w:t>
      </w:r>
      <w:r w:rsidRPr="004573B4">
        <w:rPr>
          <w:lang w:val="nn-NO"/>
        </w:rPr>
        <w:t xml:space="preserve"> , Zhi L. XIE</w:t>
      </w:r>
      <w:r w:rsidRPr="004573B4">
        <w:rPr>
          <w:vertAlign w:val="superscript"/>
          <w:lang w:val="nn-NO"/>
        </w:rPr>
        <w:t>2</w:t>
      </w:r>
    </w:p>
    <w:p w14:paraId="64952EDF" w14:textId="77777777" w:rsidR="0063018F" w:rsidRDefault="0063018F" w:rsidP="0063018F">
      <w:pPr>
        <w:pStyle w:val="Affiliation"/>
      </w:pPr>
      <w:r>
        <w:rPr>
          <w:vertAlign w:val="superscript"/>
        </w:rPr>
        <w:t xml:space="preserve">1 </w:t>
      </w:r>
      <w:r w:rsidR="002F28A6">
        <w:t xml:space="preserve">student ID: XXXXXXXX E-mail: </w:t>
      </w:r>
      <w:hyperlink r:id="rId7" w:history="1">
        <w:r w:rsidR="002F28A6" w:rsidRPr="004868D5">
          <w:rPr>
            <w:rStyle w:val="Hyperlink"/>
          </w:rPr>
          <w:t>o.nordmann@email.com</w:t>
        </w:r>
      </w:hyperlink>
    </w:p>
    <w:p w14:paraId="64952EE0" w14:textId="77777777" w:rsidR="0063018F" w:rsidRDefault="0063018F" w:rsidP="0063018F">
      <w:pPr>
        <w:pStyle w:val="Affiliation"/>
      </w:pPr>
      <w:r>
        <w:rPr>
          <w:vertAlign w:val="superscript"/>
        </w:rPr>
        <w:t>2</w:t>
      </w:r>
      <w:r>
        <w:t xml:space="preserve"> </w:t>
      </w:r>
      <w:r w:rsidR="002F28A6">
        <w:t xml:space="preserve">student ID: XXXXXXXX E-mail: </w:t>
      </w:r>
      <w:hyperlink r:id="rId8" w:history="1">
        <w:r w:rsidR="001B7B4C">
          <w:rPr>
            <w:rStyle w:val="Hyperlink"/>
          </w:rPr>
          <w:t>z.l.xie</w:t>
        </w:r>
        <w:r w:rsidR="002F28A6" w:rsidRPr="004868D5">
          <w:rPr>
            <w:rStyle w:val="Hyperlink"/>
          </w:rPr>
          <w:t>@email.com</w:t>
        </w:r>
      </w:hyperlink>
    </w:p>
    <w:p w14:paraId="64952EE1" w14:textId="77777777" w:rsidR="002F28A6" w:rsidRDefault="0062503E" w:rsidP="002F28A6">
      <w:pPr>
        <w:pStyle w:val="Affiliation"/>
      </w:pPr>
      <w:r>
        <w:t>GROUP NUMBER</w:t>
      </w:r>
      <w:r w:rsidR="002F28A6">
        <w:t>: 12</w:t>
      </w:r>
    </w:p>
    <w:p w14:paraId="64952EE2" w14:textId="77777777" w:rsidR="00574417" w:rsidRDefault="00574417" w:rsidP="002F28A6"/>
    <w:p w14:paraId="64952EE3" w14:textId="77777777" w:rsidR="00061612" w:rsidRDefault="00061612"/>
    <w:p w14:paraId="64952EE4" w14:textId="77777777" w:rsidR="00061612" w:rsidRDefault="00061612" w:rsidP="00E10096">
      <w:pPr>
        <w:sectPr w:rsidR="00061612" w:rsidSect="00965AB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40" w:code="9"/>
          <w:pgMar w:top="631" w:right="1134" w:bottom="1418" w:left="1418" w:header="426" w:footer="327" w:gutter="0"/>
          <w:pgNumType w:start="1"/>
          <w:cols w:space="708"/>
          <w:titlePg/>
        </w:sectPr>
      </w:pPr>
    </w:p>
    <w:p w14:paraId="64952EE5" w14:textId="77777777" w:rsidR="00061612" w:rsidRPr="00727265" w:rsidRDefault="00061612" w:rsidP="00727265">
      <w:pPr>
        <w:pStyle w:val="Heading1"/>
        <w:jc w:val="both"/>
        <w:rPr>
          <w:sz w:val="20"/>
        </w:rPr>
      </w:pPr>
      <w:r w:rsidRPr="00727265">
        <w:rPr>
          <w:sz w:val="20"/>
        </w:rPr>
        <w:t>ABSTRACT</w:t>
      </w:r>
    </w:p>
    <w:p w14:paraId="64952EE6" w14:textId="77777777" w:rsidR="00061612" w:rsidRPr="00D3077C" w:rsidRDefault="00061612" w:rsidP="00727265">
      <w:pPr>
        <w:pStyle w:val="BodyText"/>
        <w:rPr>
          <w:szCs w:val="18"/>
        </w:rPr>
      </w:pPr>
      <w:r w:rsidRPr="00D3077C">
        <w:rPr>
          <w:szCs w:val="18"/>
        </w:rPr>
        <w:t>This file is an example Microsoft Wo</w:t>
      </w:r>
      <w:r w:rsidR="00BB12C6">
        <w:rPr>
          <w:szCs w:val="18"/>
        </w:rPr>
        <w:t>r</w:t>
      </w:r>
      <w:r w:rsidR="00A8162F">
        <w:rPr>
          <w:szCs w:val="18"/>
        </w:rPr>
        <w:t xml:space="preserve">d file for submission to </w:t>
      </w:r>
      <w:r w:rsidR="002F28A6">
        <w:rPr>
          <w:szCs w:val="18"/>
        </w:rPr>
        <w:t>Intro. CFD</w:t>
      </w:r>
      <w:r w:rsidRPr="00D3077C">
        <w:rPr>
          <w:szCs w:val="18"/>
        </w:rPr>
        <w:t xml:space="preserve">. A limit of </w:t>
      </w:r>
      <w:r w:rsidR="00A8162F">
        <w:rPr>
          <w:color w:val="FF0000"/>
          <w:szCs w:val="18"/>
        </w:rPr>
        <w:t>1</w:t>
      </w:r>
      <w:r w:rsidR="005D4477">
        <w:rPr>
          <w:color w:val="FF0000"/>
          <w:szCs w:val="18"/>
        </w:rPr>
        <w:t>5</w:t>
      </w:r>
      <w:r w:rsidRPr="00BB12C6">
        <w:rPr>
          <w:color w:val="FF0000"/>
          <w:szCs w:val="18"/>
        </w:rPr>
        <w:t xml:space="preserve"> pages</w:t>
      </w:r>
      <w:r w:rsidRPr="00D3077C">
        <w:rPr>
          <w:szCs w:val="18"/>
        </w:rPr>
        <w:t xml:space="preserve"> applies</w:t>
      </w:r>
      <w:r w:rsidR="00A8162F">
        <w:rPr>
          <w:szCs w:val="18"/>
        </w:rPr>
        <w:t xml:space="preserve"> (submitted file size &lt; 10MB)</w:t>
      </w:r>
      <w:r w:rsidRPr="00D3077C">
        <w:rPr>
          <w:szCs w:val="18"/>
        </w:rPr>
        <w:t>.</w:t>
      </w:r>
    </w:p>
    <w:p w14:paraId="64952EE7" w14:textId="77777777" w:rsidR="000B4B04" w:rsidRPr="000B4B04" w:rsidRDefault="000B4B04" w:rsidP="00727265">
      <w:pPr>
        <w:pStyle w:val="Heading2"/>
        <w:jc w:val="both"/>
        <w:rPr>
          <w:rFonts w:ascii="Times New Roman" w:hAnsi="Times New Roman"/>
          <w:b w:val="0"/>
          <w:sz w:val="18"/>
          <w:szCs w:val="18"/>
        </w:rPr>
      </w:pPr>
      <w:r w:rsidRPr="000B4B04">
        <w:rPr>
          <w:sz w:val="18"/>
          <w:szCs w:val="18"/>
        </w:rPr>
        <w:t>Keywords:</w:t>
      </w:r>
      <w:r w:rsidR="00AE26C4">
        <w:rPr>
          <w:b w:val="0"/>
          <w:sz w:val="18"/>
          <w:szCs w:val="18"/>
        </w:rPr>
        <w:tab/>
      </w:r>
      <w:r w:rsidR="00D3077C">
        <w:rPr>
          <w:rFonts w:ascii="Times New Roman" w:hAnsi="Times New Roman"/>
          <w:b w:val="0"/>
          <w:sz w:val="18"/>
          <w:szCs w:val="18"/>
        </w:rPr>
        <w:t xml:space="preserve">CFD, hydrodynamics, chemical reactors. </w:t>
      </w:r>
    </w:p>
    <w:p w14:paraId="64952EE8" w14:textId="77777777" w:rsidR="000B4B04" w:rsidRDefault="000B4B04" w:rsidP="00727265">
      <w:pPr>
        <w:pStyle w:val="BodyText"/>
      </w:pPr>
    </w:p>
    <w:p w14:paraId="64952EE9" w14:textId="77777777" w:rsidR="00061612" w:rsidRPr="00727265" w:rsidRDefault="00061612" w:rsidP="00727265">
      <w:pPr>
        <w:pStyle w:val="Heading1"/>
        <w:jc w:val="both"/>
        <w:rPr>
          <w:sz w:val="20"/>
        </w:rPr>
      </w:pPr>
      <w:r w:rsidRPr="00727265">
        <w:rPr>
          <w:sz w:val="20"/>
        </w:rPr>
        <w:t>NOMENCLATURE</w:t>
      </w:r>
    </w:p>
    <w:p w14:paraId="64952EEA" w14:textId="77777777" w:rsidR="00A67AFB" w:rsidRDefault="00A67AFB" w:rsidP="00727265">
      <w:pPr>
        <w:jc w:val="both"/>
        <w:rPr>
          <w:sz w:val="20"/>
        </w:rPr>
      </w:pPr>
      <w:r w:rsidRPr="00A67AFB">
        <w:rPr>
          <w:sz w:val="20"/>
        </w:rPr>
        <w:t>A complete list of symbols used, with dimensions, is required.</w:t>
      </w:r>
    </w:p>
    <w:p w14:paraId="64952EEB" w14:textId="77777777" w:rsidR="003B0123" w:rsidRDefault="003B0123" w:rsidP="00727265">
      <w:pPr>
        <w:jc w:val="both"/>
        <w:rPr>
          <w:sz w:val="20"/>
        </w:rPr>
      </w:pPr>
    </w:p>
    <w:p w14:paraId="64952EEC" w14:textId="77777777" w:rsidR="00A67AFB" w:rsidRPr="00A67AFB" w:rsidRDefault="00A67AFB" w:rsidP="00727265">
      <w:pPr>
        <w:jc w:val="both"/>
        <w:rPr>
          <w:i/>
          <w:sz w:val="20"/>
        </w:rPr>
      </w:pPr>
      <w:r w:rsidRPr="00A67AFB">
        <w:rPr>
          <w:i/>
          <w:sz w:val="20"/>
        </w:rPr>
        <w:t>Greek Symbols</w:t>
      </w:r>
    </w:p>
    <w:p w14:paraId="64952EED" w14:textId="77777777" w:rsidR="00A67AFB" w:rsidRPr="00727265" w:rsidRDefault="008A281C" w:rsidP="00A67AFB">
      <w:pPr>
        <w:jc w:val="both"/>
        <w:rPr>
          <w:i/>
          <w:sz w:val="20"/>
        </w:rPr>
      </w:pPr>
      <w:r w:rsidRPr="0097669F">
        <w:rPr>
          <w:noProof/>
          <w:position w:val="-10"/>
          <w:sz w:val="20"/>
        </w:rPr>
        <w:object w:dxaOrig="240" w:dyaOrig="260" w14:anchorId="04E8E8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alt="" style="width:11.4pt;height:11.4pt;mso-width-percent:0;mso-height-percent:0;mso-width-percent:0;mso-height-percent:0" o:ole="">
            <v:imagedata r:id="rId15" o:title=""/>
          </v:shape>
          <o:OLEObject Type="Embed" ProgID="Equation.DSMT4" ShapeID="_x0000_i1038" DrawAspect="Content" ObjectID="_1835436979" r:id="rId16"/>
        </w:object>
      </w:r>
      <w:r w:rsidR="00A67AFB" w:rsidRPr="00727265">
        <w:rPr>
          <w:sz w:val="20"/>
        </w:rPr>
        <w:tab/>
      </w:r>
      <w:r w:rsidR="00A67AFB">
        <w:rPr>
          <w:sz w:val="20"/>
        </w:rPr>
        <w:t>Mass</w:t>
      </w:r>
      <w:r w:rsidR="00A67AFB" w:rsidRPr="00727265">
        <w:rPr>
          <w:sz w:val="20"/>
        </w:rPr>
        <w:t xml:space="preserve"> density</w:t>
      </w:r>
      <w:r w:rsidR="00A67AFB">
        <w:rPr>
          <w:sz w:val="20"/>
        </w:rPr>
        <w:t>,</w:t>
      </w:r>
      <w:r w:rsidR="00A67AFB" w:rsidRPr="00727265">
        <w:rPr>
          <w:sz w:val="20"/>
        </w:rPr>
        <w:t xml:space="preserve"> [kg/m</w:t>
      </w:r>
      <w:r w:rsidR="00A67AFB" w:rsidRPr="00727265">
        <w:rPr>
          <w:sz w:val="20"/>
          <w:vertAlign w:val="superscript"/>
        </w:rPr>
        <w:t>3</w:t>
      </w:r>
      <w:r w:rsidR="00A67AFB" w:rsidRPr="00727265">
        <w:rPr>
          <w:sz w:val="20"/>
        </w:rPr>
        <w:t>]</w:t>
      </w:r>
      <w:r w:rsidR="00A67AFB">
        <w:rPr>
          <w:sz w:val="20"/>
        </w:rPr>
        <w:t>.</w:t>
      </w:r>
    </w:p>
    <w:p w14:paraId="64952EEE" w14:textId="77777777" w:rsidR="00A67AFB" w:rsidRPr="00727265" w:rsidRDefault="008A281C" w:rsidP="00A67AFB">
      <w:pPr>
        <w:jc w:val="both"/>
        <w:rPr>
          <w:i/>
          <w:sz w:val="20"/>
        </w:rPr>
      </w:pPr>
      <w:r w:rsidRPr="0097669F">
        <w:rPr>
          <w:noProof/>
          <w:position w:val="-10"/>
          <w:sz w:val="20"/>
        </w:rPr>
        <w:object w:dxaOrig="220" w:dyaOrig="240" w14:anchorId="67842D13">
          <v:shape id="_x0000_i1037" type="#_x0000_t75" alt="" style="width:10.45pt;height:11.4pt;mso-width-percent:0;mso-height-percent:0;mso-width-percent:0;mso-height-percent:0" o:ole="">
            <v:imagedata r:id="rId17" o:title=""/>
          </v:shape>
          <o:OLEObject Type="Embed" ProgID="Equation.3" ShapeID="_x0000_i1037" DrawAspect="Content" ObjectID="_1835436980" r:id="rId18"/>
        </w:object>
      </w:r>
      <w:r w:rsidR="00A67AFB">
        <w:rPr>
          <w:sz w:val="20"/>
        </w:rPr>
        <w:tab/>
        <w:t>D</w:t>
      </w:r>
      <w:r w:rsidR="00A67AFB" w:rsidRPr="00727265">
        <w:rPr>
          <w:sz w:val="20"/>
        </w:rPr>
        <w:t>ynamic viscosity</w:t>
      </w:r>
      <w:r w:rsidR="00A67AFB">
        <w:rPr>
          <w:sz w:val="20"/>
        </w:rPr>
        <w:t>,</w:t>
      </w:r>
      <w:r w:rsidR="00A67AFB" w:rsidRPr="00727265">
        <w:rPr>
          <w:sz w:val="20"/>
        </w:rPr>
        <w:t xml:space="preserve"> [kg/m.s]</w:t>
      </w:r>
      <w:r w:rsidR="00A67AFB">
        <w:rPr>
          <w:sz w:val="20"/>
        </w:rPr>
        <w:t>.</w:t>
      </w:r>
    </w:p>
    <w:p w14:paraId="64952EEF" w14:textId="77777777" w:rsidR="00A67AFB" w:rsidRDefault="00A67AFB" w:rsidP="00727265">
      <w:pPr>
        <w:jc w:val="both"/>
        <w:rPr>
          <w:sz w:val="20"/>
        </w:rPr>
      </w:pPr>
    </w:p>
    <w:p w14:paraId="64952EF0" w14:textId="77777777" w:rsidR="00A67AFB" w:rsidRPr="00A67AFB" w:rsidRDefault="00A67AFB" w:rsidP="00727265">
      <w:pPr>
        <w:jc w:val="both"/>
        <w:rPr>
          <w:i/>
          <w:sz w:val="20"/>
        </w:rPr>
      </w:pPr>
      <w:r w:rsidRPr="00A67AFB">
        <w:rPr>
          <w:i/>
          <w:sz w:val="20"/>
        </w:rPr>
        <w:t>Latin Symbols</w:t>
      </w:r>
    </w:p>
    <w:p w14:paraId="64952EF1" w14:textId="77777777" w:rsidR="00A67AFB" w:rsidRPr="00727265" w:rsidRDefault="008A281C" w:rsidP="00A67AFB">
      <w:pPr>
        <w:jc w:val="both"/>
        <w:rPr>
          <w:b/>
          <w:sz w:val="20"/>
        </w:rPr>
      </w:pPr>
      <w:r w:rsidRPr="0097669F">
        <w:rPr>
          <w:noProof/>
          <w:position w:val="-6"/>
          <w:sz w:val="20"/>
        </w:rPr>
        <w:object w:dxaOrig="180" w:dyaOrig="200" w14:anchorId="5A9C6C58">
          <v:shape id="_x0000_i1036" type="#_x0000_t75" alt="" style="width:7.45pt;height:8.95pt;mso-width-percent:0;mso-height-percent:0;mso-width-percent:0;mso-height-percent:0" o:ole="">
            <v:imagedata r:id="rId19" o:title=""/>
          </v:shape>
          <o:OLEObject Type="Embed" ProgID="Equation.3" ShapeID="_x0000_i1036" DrawAspect="Content" ObjectID="_1835436981" r:id="rId20"/>
        </w:object>
      </w:r>
      <w:r w:rsidR="00A67AFB">
        <w:rPr>
          <w:sz w:val="20"/>
        </w:rPr>
        <w:tab/>
        <w:t>C</w:t>
      </w:r>
      <w:r w:rsidR="00A67AFB" w:rsidRPr="00727265">
        <w:rPr>
          <w:sz w:val="20"/>
        </w:rPr>
        <w:t>haracteristic length</w:t>
      </w:r>
      <w:r w:rsidR="00A67AFB">
        <w:rPr>
          <w:sz w:val="20"/>
        </w:rPr>
        <w:t>,</w:t>
      </w:r>
      <w:r w:rsidR="00A67AFB" w:rsidRPr="00727265">
        <w:rPr>
          <w:sz w:val="20"/>
        </w:rPr>
        <w:t xml:space="preserve"> [m]</w:t>
      </w:r>
      <w:r w:rsidR="00A67AFB">
        <w:rPr>
          <w:sz w:val="20"/>
        </w:rPr>
        <w:t>.</w:t>
      </w:r>
    </w:p>
    <w:p w14:paraId="64952EF2" w14:textId="77777777" w:rsidR="00A67AFB" w:rsidRPr="00727265" w:rsidRDefault="008A281C" w:rsidP="00A67AFB">
      <w:pPr>
        <w:jc w:val="both"/>
        <w:rPr>
          <w:sz w:val="20"/>
        </w:rPr>
      </w:pPr>
      <w:r w:rsidRPr="0097669F">
        <w:rPr>
          <w:noProof/>
          <w:position w:val="-10"/>
          <w:sz w:val="20"/>
        </w:rPr>
        <w:object w:dxaOrig="200" w:dyaOrig="240" w14:anchorId="24C989F3">
          <v:shape id="_x0000_i1035" type="#_x0000_t75" alt="" style="width:8.95pt;height:11.4pt;mso-width-percent:0;mso-height-percent:0;mso-width-percent:0;mso-height-percent:0" o:ole="">
            <v:imagedata r:id="rId21" o:title=""/>
          </v:shape>
          <o:OLEObject Type="Embed" ProgID="Equation.3" ShapeID="_x0000_i1035" DrawAspect="Content" ObjectID="_1835436982" r:id="rId22"/>
        </w:object>
      </w:r>
      <w:r w:rsidR="00A67AFB">
        <w:rPr>
          <w:sz w:val="20"/>
        </w:rPr>
        <w:tab/>
        <w:t>P</w:t>
      </w:r>
      <w:r w:rsidR="00A67AFB" w:rsidRPr="00727265">
        <w:rPr>
          <w:sz w:val="20"/>
        </w:rPr>
        <w:t>ressure</w:t>
      </w:r>
      <w:r w:rsidR="00A67AFB">
        <w:rPr>
          <w:sz w:val="20"/>
        </w:rPr>
        <w:t>,</w:t>
      </w:r>
      <w:r w:rsidR="00A67AFB" w:rsidRPr="00727265">
        <w:rPr>
          <w:sz w:val="20"/>
        </w:rPr>
        <w:t xml:space="preserve"> [Pa]</w:t>
      </w:r>
      <w:r w:rsidR="00A67AFB">
        <w:rPr>
          <w:sz w:val="20"/>
        </w:rPr>
        <w:t>.</w:t>
      </w:r>
    </w:p>
    <w:p w14:paraId="64952EF3" w14:textId="77777777" w:rsidR="00A67AFB" w:rsidRPr="00727265" w:rsidRDefault="00A67AFB" w:rsidP="00A67AFB">
      <w:pPr>
        <w:jc w:val="both"/>
        <w:rPr>
          <w:b/>
          <w:sz w:val="20"/>
        </w:rPr>
      </w:pPr>
      <w:r w:rsidRPr="00727265">
        <w:rPr>
          <w:b/>
          <w:sz w:val="20"/>
        </w:rPr>
        <w:t xml:space="preserve"> </w:t>
      </w:r>
      <w:r w:rsidR="008A281C" w:rsidRPr="0097669F">
        <w:rPr>
          <w:noProof/>
          <w:position w:val="-6"/>
          <w:sz w:val="20"/>
        </w:rPr>
        <w:object w:dxaOrig="180" w:dyaOrig="200" w14:anchorId="022C2DF1">
          <v:shape id="_x0000_i1034" type="#_x0000_t75" alt="" style="width:7.45pt;height:8.95pt;mso-width-percent:0;mso-height-percent:0;mso-width-percent:0;mso-height-percent:0" o:ole="">
            <v:imagedata r:id="rId23" o:title=""/>
          </v:shape>
          <o:OLEObject Type="Embed" ProgID="Equation.3" ShapeID="_x0000_i1034" DrawAspect="Content" ObjectID="_1835436983" r:id="rId24"/>
        </w:object>
      </w:r>
      <w:r>
        <w:rPr>
          <w:sz w:val="20"/>
        </w:rPr>
        <w:tab/>
        <w:t>V</w:t>
      </w:r>
      <w:r w:rsidRPr="00727265">
        <w:rPr>
          <w:sz w:val="20"/>
        </w:rPr>
        <w:t>elocity</w:t>
      </w:r>
      <w:r>
        <w:rPr>
          <w:sz w:val="20"/>
        </w:rPr>
        <w:t>,</w:t>
      </w:r>
      <w:r w:rsidRPr="00727265">
        <w:rPr>
          <w:sz w:val="20"/>
        </w:rPr>
        <w:t xml:space="preserve"> [m/s]</w:t>
      </w:r>
      <w:r>
        <w:rPr>
          <w:sz w:val="20"/>
        </w:rPr>
        <w:t>.</w:t>
      </w:r>
    </w:p>
    <w:p w14:paraId="64952EF4" w14:textId="77777777" w:rsidR="00A67AFB" w:rsidRDefault="00A67AFB" w:rsidP="00727265">
      <w:pPr>
        <w:jc w:val="both"/>
        <w:rPr>
          <w:sz w:val="20"/>
        </w:rPr>
      </w:pPr>
    </w:p>
    <w:p w14:paraId="64952EF5" w14:textId="77777777" w:rsidR="00A67AFB" w:rsidRPr="00A67AFB" w:rsidRDefault="00A67AFB" w:rsidP="00727265">
      <w:pPr>
        <w:jc w:val="both"/>
        <w:rPr>
          <w:i/>
          <w:sz w:val="20"/>
        </w:rPr>
      </w:pPr>
      <w:r w:rsidRPr="00A67AFB">
        <w:rPr>
          <w:i/>
          <w:sz w:val="20"/>
        </w:rPr>
        <w:t>Sub</w:t>
      </w:r>
      <w:r w:rsidR="00E1455D">
        <w:rPr>
          <w:i/>
          <w:sz w:val="20"/>
        </w:rPr>
        <w:t>/super</w:t>
      </w:r>
      <w:r w:rsidRPr="00A67AFB">
        <w:rPr>
          <w:i/>
          <w:sz w:val="20"/>
        </w:rPr>
        <w:t>scripts</w:t>
      </w:r>
    </w:p>
    <w:p w14:paraId="64952EF6" w14:textId="77777777" w:rsidR="00A67AFB" w:rsidRDefault="008A281C" w:rsidP="00727265">
      <w:pPr>
        <w:jc w:val="both"/>
        <w:rPr>
          <w:sz w:val="20"/>
        </w:rPr>
      </w:pPr>
      <w:r w:rsidRPr="00A67AFB">
        <w:rPr>
          <w:noProof/>
          <w:position w:val="-6"/>
          <w:sz w:val="20"/>
        </w:rPr>
        <w:object w:dxaOrig="260" w:dyaOrig="279" w14:anchorId="434AB148">
          <v:shape id="_x0000_i1033" type="#_x0000_t75" alt="" style="width:13.9pt;height:13.9pt;mso-width-percent:0;mso-height-percent:0;mso-width-percent:0;mso-height-percent:0" o:ole="">
            <v:imagedata r:id="rId25" o:title=""/>
          </v:shape>
          <o:OLEObject Type="Embed" ProgID="Equation.DSMT4" ShapeID="_x0000_i1033" DrawAspect="Content" ObjectID="_1835436984" r:id="rId26"/>
        </w:object>
      </w:r>
      <w:r w:rsidR="00A67AFB">
        <w:rPr>
          <w:sz w:val="20"/>
        </w:rPr>
        <w:tab/>
        <w:t>Gas.</w:t>
      </w:r>
    </w:p>
    <w:p w14:paraId="64952EF7" w14:textId="77777777" w:rsidR="00A67AFB" w:rsidRPr="00A67AFB" w:rsidRDefault="008A281C" w:rsidP="00A67AFB">
      <w:pPr>
        <w:jc w:val="both"/>
        <w:rPr>
          <w:i/>
          <w:sz w:val="20"/>
        </w:rPr>
      </w:pPr>
      <w:r w:rsidRPr="00A67AFB">
        <w:rPr>
          <w:noProof/>
          <w:position w:val="-6"/>
          <w:sz w:val="20"/>
        </w:rPr>
        <w:object w:dxaOrig="139" w:dyaOrig="260" w14:anchorId="539B3DC2">
          <v:shape id="_x0000_i1032" type="#_x0000_t75" alt="" style="width:7.95pt;height:13.9pt;mso-width-percent:0;mso-height-percent:0;mso-width-percent:0;mso-height-percent:0" o:ole="">
            <v:imagedata r:id="rId27" o:title=""/>
          </v:shape>
          <o:OLEObject Type="Embed" ProgID="Equation.DSMT4" ShapeID="_x0000_i1032" DrawAspect="Content" ObjectID="_1835436985" r:id="rId28"/>
        </w:object>
      </w:r>
      <w:r w:rsidR="00A67AFB">
        <w:rPr>
          <w:sz w:val="20"/>
        </w:rPr>
        <w:tab/>
        <w:t xml:space="preserve">Index </w:t>
      </w:r>
      <w:r w:rsidR="00A67AFB">
        <w:rPr>
          <w:i/>
          <w:sz w:val="20"/>
        </w:rPr>
        <w:t>i.</w:t>
      </w:r>
    </w:p>
    <w:p w14:paraId="64952EF8" w14:textId="77777777" w:rsidR="00A67AFB" w:rsidRPr="00A67AFB" w:rsidRDefault="008A281C" w:rsidP="00A67AFB">
      <w:pPr>
        <w:jc w:val="both"/>
        <w:rPr>
          <w:sz w:val="20"/>
        </w:rPr>
      </w:pPr>
      <w:r w:rsidRPr="00A67AFB">
        <w:rPr>
          <w:noProof/>
          <w:position w:val="-10"/>
          <w:sz w:val="20"/>
        </w:rPr>
        <w:object w:dxaOrig="200" w:dyaOrig="300" w14:anchorId="22BF7481">
          <v:shape id="_x0000_i1031" type="#_x0000_t75" alt="" style="width:9.45pt;height:14.9pt;mso-width-percent:0;mso-height-percent:0;mso-width-percent:0;mso-height-percent:0" o:ole="">
            <v:imagedata r:id="rId29" o:title=""/>
          </v:shape>
          <o:OLEObject Type="Embed" ProgID="Equation.DSMT4" ShapeID="_x0000_i1031" DrawAspect="Content" ObjectID="_1835436986" r:id="rId30"/>
        </w:object>
      </w:r>
      <w:r w:rsidR="00A67AFB">
        <w:rPr>
          <w:sz w:val="20"/>
        </w:rPr>
        <w:tab/>
        <w:t xml:space="preserve">Index </w:t>
      </w:r>
      <w:r w:rsidR="00A67AFB">
        <w:rPr>
          <w:i/>
          <w:sz w:val="20"/>
        </w:rPr>
        <w:t>j</w:t>
      </w:r>
      <w:r w:rsidR="00A67AFB">
        <w:rPr>
          <w:sz w:val="20"/>
        </w:rPr>
        <w:t>.</w:t>
      </w:r>
    </w:p>
    <w:p w14:paraId="64952EF9" w14:textId="77777777" w:rsidR="00A67AFB" w:rsidRPr="00A67AFB" w:rsidRDefault="00A67AFB" w:rsidP="00727265">
      <w:pPr>
        <w:jc w:val="both"/>
        <w:rPr>
          <w:sz w:val="20"/>
        </w:rPr>
      </w:pPr>
    </w:p>
    <w:p w14:paraId="64952EFA" w14:textId="77777777" w:rsidR="00061612" w:rsidRPr="00727265" w:rsidRDefault="00061612" w:rsidP="00727265">
      <w:pPr>
        <w:pStyle w:val="Heading1"/>
        <w:jc w:val="both"/>
        <w:rPr>
          <w:sz w:val="20"/>
        </w:rPr>
      </w:pPr>
      <w:r w:rsidRPr="00727265">
        <w:rPr>
          <w:sz w:val="20"/>
        </w:rPr>
        <w:t>INTRODUCTION</w:t>
      </w:r>
    </w:p>
    <w:p w14:paraId="64952EFB" w14:textId="77777777" w:rsidR="00061612" w:rsidRPr="00727265" w:rsidRDefault="00061612" w:rsidP="00727265">
      <w:pPr>
        <w:jc w:val="both"/>
        <w:rPr>
          <w:sz w:val="20"/>
        </w:rPr>
      </w:pPr>
      <w:r w:rsidRPr="00727265">
        <w:rPr>
          <w:sz w:val="20"/>
        </w:rPr>
        <w:t>The introduction goes here.</w:t>
      </w:r>
    </w:p>
    <w:p w14:paraId="64952EFC" w14:textId="77777777" w:rsidR="00A43440" w:rsidRDefault="00A43440" w:rsidP="00727265">
      <w:pPr>
        <w:pStyle w:val="Heading1"/>
        <w:jc w:val="both"/>
        <w:rPr>
          <w:sz w:val="20"/>
        </w:rPr>
      </w:pPr>
    </w:p>
    <w:p w14:paraId="64952EFD" w14:textId="77777777" w:rsidR="00CA18AD" w:rsidRDefault="00CA18AD" w:rsidP="00CA18AD"/>
    <w:p w14:paraId="64952EFE" w14:textId="77777777" w:rsidR="00CA18AD" w:rsidRDefault="00CA18AD" w:rsidP="00CA18AD"/>
    <w:p w14:paraId="64952EFF" w14:textId="77777777" w:rsidR="00CA18AD" w:rsidRDefault="00CA18AD" w:rsidP="00CA18AD"/>
    <w:p w14:paraId="64952F00" w14:textId="77777777" w:rsidR="00CA18AD" w:rsidRDefault="00CA18AD" w:rsidP="00CA18AD"/>
    <w:p w14:paraId="64952F01" w14:textId="77777777" w:rsidR="00CA18AD" w:rsidRDefault="00CA18AD" w:rsidP="00CA18AD"/>
    <w:p w14:paraId="64952F02" w14:textId="77777777" w:rsidR="00CA18AD" w:rsidRDefault="00CA18AD" w:rsidP="00CA18AD"/>
    <w:p w14:paraId="64952F03" w14:textId="77777777" w:rsidR="00CA18AD" w:rsidRDefault="00CA18AD" w:rsidP="00CA18AD"/>
    <w:p w14:paraId="64952F04" w14:textId="77777777" w:rsidR="00CA18AD" w:rsidRDefault="00CA18AD" w:rsidP="00CA18AD"/>
    <w:p w14:paraId="64952F05" w14:textId="77777777" w:rsidR="00CA18AD" w:rsidRDefault="00CA18AD" w:rsidP="00CA18AD"/>
    <w:p w14:paraId="64952F06" w14:textId="77777777" w:rsidR="00CA18AD" w:rsidRDefault="00CA18AD" w:rsidP="00CA18AD"/>
    <w:p w14:paraId="64952F07" w14:textId="77777777" w:rsidR="002F28A6" w:rsidRDefault="002F28A6" w:rsidP="00CA18AD"/>
    <w:p w14:paraId="64952F08" w14:textId="77777777" w:rsidR="00CA18AD" w:rsidRDefault="00CA18AD" w:rsidP="00CA18AD"/>
    <w:p w14:paraId="64952F09" w14:textId="77777777" w:rsidR="00CA18AD" w:rsidRDefault="00CA18AD" w:rsidP="00CA18AD"/>
    <w:p w14:paraId="64952F0A" w14:textId="77777777" w:rsidR="00CA18AD" w:rsidRDefault="00CA18AD" w:rsidP="00CA18AD"/>
    <w:p w14:paraId="64952F0B" w14:textId="77777777" w:rsidR="00061612" w:rsidRPr="00727265" w:rsidRDefault="00A43440" w:rsidP="00727265">
      <w:pPr>
        <w:pStyle w:val="Heading1"/>
        <w:jc w:val="both"/>
        <w:rPr>
          <w:sz w:val="20"/>
        </w:rPr>
      </w:pPr>
      <w:r>
        <w:rPr>
          <w:sz w:val="20"/>
        </w:rPr>
        <w:t>Model description</w:t>
      </w:r>
    </w:p>
    <w:p w14:paraId="64952F0C" w14:textId="77777777" w:rsidR="00061612" w:rsidRPr="00727265" w:rsidRDefault="00061612" w:rsidP="00727265">
      <w:pPr>
        <w:pStyle w:val="Heading2"/>
        <w:jc w:val="both"/>
        <w:rPr>
          <w:sz w:val="20"/>
        </w:rPr>
      </w:pPr>
      <w:r w:rsidRPr="00727265">
        <w:rPr>
          <w:sz w:val="20"/>
        </w:rPr>
        <w:t>Example of Subheading</w:t>
      </w:r>
    </w:p>
    <w:p w14:paraId="64952F0D" w14:textId="77777777" w:rsidR="00CA18AD" w:rsidRPr="002F28A6" w:rsidRDefault="00061612" w:rsidP="00727265">
      <w:pPr>
        <w:pStyle w:val="BodyText"/>
        <w:rPr>
          <w:sz w:val="20"/>
        </w:rPr>
      </w:pPr>
      <w:r w:rsidRPr="00727265">
        <w:rPr>
          <w:sz w:val="20"/>
        </w:rPr>
        <w:t>Here is how to produce a numbered equation under a second level heading (James and Ying, 1998).</w:t>
      </w:r>
    </w:p>
    <w:p w14:paraId="64952F0E" w14:textId="77777777" w:rsidR="00CA18AD" w:rsidRDefault="00CA18AD" w:rsidP="00727265">
      <w:pPr>
        <w:pStyle w:val="BodyText"/>
        <w:rPr>
          <w:i/>
          <w:sz w:val="20"/>
        </w:rPr>
      </w:pPr>
    </w:p>
    <w:p w14:paraId="64952F0F" w14:textId="77777777" w:rsidR="00A43440" w:rsidRPr="00A43440" w:rsidRDefault="00A43440" w:rsidP="00727265">
      <w:pPr>
        <w:pStyle w:val="BodyText"/>
        <w:rPr>
          <w:i/>
          <w:sz w:val="20"/>
        </w:rPr>
      </w:pPr>
      <w:r w:rsidRPr="00A43440">
        <w:rPr>
          <w:i/>
          <w:sz w:val="20"/>
        </w:rPr>
        <w:t>Continuity equation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794"/>
        <w:gridCol w:w="598"/>
      </w:tblGrid>
      <w:tr w:rsidR="00A43440" w:rsidRPr="00533A1E" w14:paraId="64952F12" w14:textId="77777777" w:rsidTr="00533A1E">
        <w:tc>
          <w:tcPr>
            <w:tcW w:w="3794" w:type="dxa"/>
            <w:vAlign w:val="center"/>
          </w:tcPr>
          <w:p w14:paraId="64952F10" w14:textId="77777777" w:rsidR="00A43440" w:rsidRPr="00533A1E" w:rsidRDefault="008A281C" w:rsidP="00533A1E">
            <w:pPr>
              <w:pStyle w:val="BodyText"/>
              <w:jc w:val="center"/>
              <w:rPr>
                <w:sz w:val="20"/>
              </w:rPr>
            </w:pPr>
            <w:r w:rsidRPr="00533A1E">
              <w:rPr>
                <w:noProof/>
                <w:position w:val="-20"/>
                <w:sz w:val="20"/>
              </w:rPr>
              <w:object w:dxaOrig="1640" w:dyaOrig="540" w14:anchorId="117CF89E">
                <v:shape id="_x0000_i1030" type="#_x0000_t75" alt="" style="width:73pt;height:24.85pt;mso-width-percent:0;mso-height-percent:0;mso-width-percent:0;mso-height-percent:0" o:ole="">
                  <v:imagedata r:id="rId31" o:title=""/>
                </v:shape>
                <o:OLEObject Type="Embed" ProgID="Equation.3" ShapeID="_x0000_i1030" DrawAspect="Content" ObjectID="_1835436987" r:id="rId32"/>
              </w:object>
            </w:r>
          </w:p>
        </w:tc>
        <w:tc>
          <w:tcPr>
            <w:tcW w:w="598" w:type="dxa"/>
            <w:vAlign w:val="center"/>
          </w:tcPr>
          <w:p w14:paraId="64952F11" w14:textId="77777777" w:rsidR="00A43440" w:rsidRPr="00533A1E" w:rsidRDefault="00A43440" w:rsidP="00533A1E">
            <w:pPr>
              <w:pStyle w:val="BodyText"/>
              <w:jc w:val="center"/>
              <w:rPr>
                <w:sz w:val="20"/>
              </w:rPr>
            </w:pPr>
            <w:r w:rsidRPr="00533A1E">
              <w:rPr>
                <w:sz w:val="20"/>
              </w:rPr>
              <w:t>(</w:t>
            </w:r>
            <w:r w:rsidRPr="00533A1E">
              <w:rPr>
                <w:sz w:val="20"/>
              </w:rPr>
              <w:fldChar w:fldCharType="begin"/>
            </w:r>
            <w:r w:rsidRPr="00533A1E">
              <w:rPr>
                <w:sz w:val="20"/>
              </w:rPr>
              <w:instrText xml:space="preserve"> SEQ eqn \* MERGEFORMAT </w:instrText>
            </w:r>
            <w:r w:rsidRPr="00533A1E">
              <w:rPr>
                <w:sz w:val="20"/>
              </w:rPr>
              <w:fldChar w:fldCharType="separate"/>
            </w:r>
            <w:r w:rsidR="00C323AF">
              <w:rPr>
                <w:noProof/>
                <w:sz w:val="20"/>
              </w:rPr>
              <w:t>1</w:t>
            </w:r>
            <w:r w:rsidRPr="00533A1E">
              <w:rPr>
                <w:sz w:val="20"/>
              </w:rPr>
              <w:fldChar w:fldCharType="end"/>
            </w:r>
            <w:r w:rsidRPr="00533A1E">
              <w:rPr>
                <w:sz w:val="20"/>
              </w:rPr>
              <w:t>)</w:t>
            </w:r>
          </w:p>
        </w:tc>
      </w:tr>
    </w:tbl>
    <w:p w14:paraId="64952F13" w14:textId="77777777" w:rsidR="00A43440" w:rsidRPr="00A43440" w:rsidRDefault="00A43440" w:rsidP="00727265">
      <w:pPr>
        <w:pStyle w:val="BodyText"/>
        <w:rPr>
          <w:i/>
          <w:sz w:val="20"/>
        </w:rPr>
      </w:pPr>
      <w:r w:rsidRPr="00A43440">
        <w:rPr>
          <w:i/>
          <w:sz w:val="20"/>
        </w:rPr>
        <w:t>Momentum equation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794"/>
        <w:gridCol w:w="598"/>
      </w:tblGrid>
      <w:tr w:rsidR="00A43440" w:rsidRPr="00533A1E" w14:paraId="64952F16" w14:textId="77777777" w:rsidTr="00533A1E">
        <w:tc>
          <w:tcPr>
            <w:tcW w:w="3794" w:type="dxa"/>
            <w:vAlign w:val="center"/>
          </w:tcPr>
          <w:p w14:paraId="64952F14" w14:textId="77777777" w:rsidR="00A43440" w:rsidRPr="00533A1E" w:rsidRDefault="008A281C" w:rsidP="00533A1E">
            <w:pPr>
              <w:pStyle w:val="BodyText"/>
              <w:jc w:val="center"/>
              <w:rPr>
                <w:sz w:val="20"/>
              </w:rPr>
            </w:pPr>
            <w:r w:rsidRPr="00533A1E">
              <w:rPr>
                <w:noProof/>
                <w:position w:val="-22"/>
                <w:sz w:val="20"/>
              </w:rPr>
              <w:object w:dxaOrig="3000" w:dyaOrig="560" w14:anchorId="6D7C9282">
                <v:shape id="_x0000_i1029" type="#_x0000_t75" alt="" style="width:135.05pt;height:24.85pt;mso-width-percent:0;mso-height-percent:0;mso-width-percent:0;mso-height-percent:0" o:ole="">
                  <v:imagedata r:id="rId33" o:title=""/>
                </v:shape>
                <o:OLEObject Type="Embed" ProgID="Equation.3" ShapeID="_x0000_i1029" DrawAspect="Content" ObjectID="_1835436988" r:id="rId34"/>
              </w:object>
            </w:r>
          </w:p>
        </w:tc>
        <w:tc>
          <w:tcPr>
            <w:tcW w:w="598" w:type="dxa"/>
            <w:vAlign w:val="center"/>
          </w:tcPr>
          <w:p w14:paraId="64952F15" w14:textId="77777777" w:rsidR="00A43440" w:rsidRPr="00533A1E" w:rsidRDefault="00A43440" w:rsidP="00533A1E">
            <w:pPr>
              <w:pStyle w:val="BodyText"/>
              <w:jc w:val="center"/>
              <w:rPr>
                <w:sz w:val="20"/>
              </w:rPr>
            </w:pPr>
            <w:r w:rsidRPr="00533A1E">
              <w:rPr>
                <w:sz w:val="20"/>
              </w:rPr>
              <w:t>(</w:t>
            </w:r>
            <w:r w:rsidRPr="00533A1E">
              <w:rPr>
                <w:sz w:val="20"/>
              </w:rPr>
              <w:fldChar w:fldCharType="begin"/>
            </w:r>
            <w:r w:rsidRPr="00533A1E">
              <w:rPr>
                <w:sz w:val="20"/>
              </w:rPr>
              <w:instrText xml:space="preserve"> SEQ eqn \* MERGEFORMAT </w:instrText>
            </w:r>
            <w:r w:rsidRPr="00533A1E">
              <w:rPr>
                <w:sz w:val="20"/>
              </w:rPr>
              <w:fldChar w:fldCharType="separate"/>
            </w:r>
            <w:r w:rsidR="00C323AF">
              <w:rPr>
                <w:noProof/>
                <w:sz w:val="20"/>
              </w:rPr>
              <w:t>2</w:t>
            </w:r>
            <w:r w:rsidRPr="00533A1E">
              <w:rPr>
                <w:sz w:val="20"/>
              </w:rPr>
              <w:fldChar w:fldCharType="end"/>
            </w:r>
            <w:r w:rsidRPr="00533A1E">
              <w:rPr>
                <w:sz w:val="20"/>
              </w:rPr>
              <w:t>)</w:t>
            </w:r>
          </w:p>
        </w:tc>
      </w:tr>
    </w:tbl>
    <w:p w14:paraId="64952F17" w14:textId="77777777" w:rsidR="00CA18AD" w:rsidRDefault="00CA18AD" w:rsidP="00CA18AD"/>
    <w:p w14:paraId="64952F18" w14:textId="77777777" w:rsidR="00CA18AD" w:rsidRPr="00CA18AD" w:rsidRDefault="00CA18AD" w:rsidP="00CA18AD"/>
    <w:p w14:paraId="64952F19" w14:textId="77777777" w:rsidR="00061612" w:rsidRPr="00574417" w:rsidRDefault="00061612" w:rsidP="00727265">
      <w:pPr>
        <w:pStyle w:val="Heading3"/>
        <w:jc w:val="both"/>
        <w:rPr>
          <w:rFonts w:ascii="Times New Roman" w:hAnsi="Times New Roman"/>
          <w:b w:val="0"/>
          <w:sz w:val="20"/>
        </w:rPr>
      </w:pPr>
      <w:r w:rsidRPr="00574417">
        <w:rPr>
          <w:rFonts w:ascii="Times New Roman" w:hAnsi="Times New Roman"/>
          <w:b w:val="0"/>
          <w:sz w:val="20"/>
        </w:rPr>
        <w:t>Example of Sub</w:t>
      </w:r>
      <w:r w:rsidR="00A43440" w:rsidRPr="00574417">
        <w:rPr>
          <w:rFonts w:ascii="Times New Roman" w:hAnsi="Times New Roman"/>
          <w:b w:val="0"/>
          <w:sz w:val="20"/>
        </w:rPr>
        <w:t>-</w:t>
      </w:r>
      <w:r w:rsidRPr="00574417">
        <w:rPr>
          <w:rFonts w:ascii="Times New Roman" w:hAnsi="Times New Roman"/>
          <w:b w:val="0"/>
          <w:sz w:val="20"/>
        </w:rPr>
        <w:t>subheading</w:t>
      </w:r>
    </w:p>
    <w:p w14:paraId="64952F1A" w14:textId="77777777" w:rsidR="00061612" w:rsidRDefault="00061612" w:rsidP="00727265">
      <w:pPr>
        <w:jc w:val="both"/>
        <w:rPr>
          <w:sz w:val="20"/>
        </w:rPr>
      </w:pPr>
      <w:r w:rsidRPr="00727265">
        <w:rPr>
          <w:sz w:val="20"/>
        </w:rPr>
        <w:t>This is how Luke (1998) produced an unnumbered equation under a third level heading.</w:t>
      </w:r>
    </w:p>
    <w:p w14:paraId="64952F1B" w14:textId="77777777" w:rsidR="00AD0506" w:rsidRPr="00727265" w:rsidRDefault="00AD0506" w:rsidP="00727265">
      <w:pPr>
        <w:jc w:val="both"/>
        <w:rPr>
          <w:sz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94"/>
        <w:gridCol w:w="598"/>
      </w:tblGrid>
      <w:tr w:rsidR="00A43440" w:rsidRPr="00533A1E" w14:paraId="64952F1E" w14:textId="77777777" w:rsidTr="00533A1E">
        <w:tc>
          <w:tcPr>
            <w:tcW w:w="3794" w:type="dxa"/>
            <w:vAlign w:val="center"/>
          </w:tcPr>
          <w:p w14:paraId="64952F1C" w14:textId="77777777" w:rsidR="00A43440" w:rsidRPr="00533A1E" w:rsidRDefault="008A281C" w:rsidP="00533A1E">
            <w:pPr>
              <w:pStyle w:val="BodyText"/>
              <w:jc w:val="center"/>
              <w:rPr>
                <w:sz w:val="20"/>
              </w:rPr>
            </w:pPr>
            <w:r w:rsidRPr="00533A1E">
              <w:rPr>
                <w:noProof/>
                <w:position w:val="-10"/>
                <w:sz w:val="20"/>
              </w:rPr>
              <w:object w:dxaOrig="1359" w:dyaOrig="300" w14:anchorId="01A2136B">
                <v:shape id="_x0000_i1028" type="#_x0000_t75" alt="" style="width:60.6pt;height:13.9pt;mso-width-percent:0;mso-height-percent:0;mso-width-percent:0;mso-height-percent:0" o:ole="">
                  <v:imagedata r:id="rId35" o:title=""/>
                </v:shape>
                <o:OLEObject Type="Embed" ProgID="Equation.3" ShapeID="_x0000_i1028" DrawAspect="Content" ObjectID="_1835436989" r:id="rId36"/>
              </w:object>
            </w:r>
          </w:p>
        </w:tc>
        <w:tc>
          <w:tcPr>
            <w:tcW w:w="598" w:type="dxa"/>
            <w:vAlign w:val="center"/>
          </w:tcPr>
          <w:p w14:paraId="64952F1D" w14:textId="77777777" w:rsidR="00A43440" w:rsidRPr="00533A1E" w:rsidRDefault="00A43440" w:rsidP="00533A1E">
            <w:pPr>
              <w:pStyle w:val="BodyText"/>
              <w:jc w:val="center"/>
              <w:rPr>
                <w:sz w:val="20"/>
              </w:rPr>
            </w:pPr>
            <w:r w:rsidRPr="00533A1E">
              <w:rPr>
                <w:sz w:val="20"/>
              </w:rPr>
              <w:t>(</w:t>
            </w:r>
            <w:r w:rsidRPr="00533A1E">
              <w:rPr>
                <w:sz w:val="20"/>
              </w:rPr>
              <w:fldChar w:fldCharType="begin"/>
            </w:r>
            <w:r w:rsidRPr="00533A1E">
              <w:rPr>
                <w:sz w:val="20"/>
              </w:rPr>
              <w:instrText xml:space="preserve"> SEQ eqn \* MERGEFORMAT </w:instrText>
            </w:r>
            <w:r w:rsidRPr="00533A1E">
              <w:rPr>
                <w:sz w:val="20"/>
              </w:rPr>
              <w:fldChar w:fldCharType="separate"/>
            </w:r>
            <w:r w:rsidR="00C323AF">
              <w:rPr>
                <w:noProof/>
                <w:sz w:val="20"/>
              </w:rPr>
              <w:t>3</w:t>
            </w:r>
            <w:r w:rsidRPr="00533A1E">
              <w:rPr>
                <w:sz w:val="20"/>
              </w:rPr>
              <w:fldChar w:fldCharType="end"/>
            </w:r>
            <w:r w:rsidRPr="00533A1E">
              <w:rPr>
                <w:sz w:val="20"/>
              </w:rPr>
              <w:t>)</w:t>
            </w:r>
          </w:p>
        </w:tc>
      </w:tr>
      <w:tr w:rsidR="00A43440" w:rsidRPr="00533A1E" w14:paraId="64952F21" w14:textId="77777777" w:rsidTr="00533A1E">
        <w:tc>
          <w:tcPr>
            <w:tcW w:w="3794" w:type="dxa"/>
          </w:tcPr>
          <w:p w14:paraId="64952F1F" w14:textId="77777777" w:rsidR="00A43440" w:rsidRPr="00533A1E" w:rsidRDefault="008A281C" w:rsidP="00533A1E">
            <w:pPr>
              <w:pStyle w:val="BodyText"/>
              <w:jc w:val="center"/>
              <w:rPr>
                <w:sz w:val="20"/>
              </w:rPr>
            </w:pPr>
            <w:r w:rsidRPr="00533A1E">
              <w:rPr>
                <w:noProof/>
                <w:position w:val="-10"/>
                <w:sz w:val="20"/>
              </w:rPr>
              <w:object w:dxaOrig="1020" w:dyaOrig="300" w14:anchorId="40F9C55C">
                <v:shape id="_x0000_i1027" type="#_x0000_t75" alt="" style="width:46.7pt;height:13.9pt;mso-width-percent:0;mso-height-percent:0;mso-width-percent:0;mso-height-percent:0" o:ole="">
                  <v:imagedata r:id="rId37" o:title=""/>
                </v:shape>
                <o:OLEObject Type="Embed" ProgID="Equation.3" ShapeID="_x0000_i1027" DrawAspect="Content" ObjectID="_1835436990" r:id="rId38"/>
              </w:object>
            </w:r>
          </w:p>
        </w:tc>
        <w:tc>
          <w:tcPr>
            <w:tcW w:w="598" w:type="dxa"/>
          </w:tcPr>
          <w:p w14:paraId="64952F20" w14:textId="77777777" w:rsidR="00A43440" w:rsidRPr="00533A1E" w:rsidRDefault="00A43440" w:rsidP="00533A1E">
            <w:pPr>
              <w:pStyle w:val="BodyText"/>
              <w:jc w:val="center"/>
              <w:rPr>
                <w:sz w:val="20"/>
              </w:rPr>
            </w:pPr>
            <w:r w:rsidRPr="00533A1E">
              <w:rPr>
                <w:sz w:val="20"/>
              </w:rPr>
              <w:t>(</w:t>
            </w:r>
            <w:r w:rsidRPr="00533A1E">
              <w:rPr>
                <w:sz w:val="20"/>
              </w:rPr>
              <w:fldChar w:fldCharType="begin"/>
            </w:r>
            <w:r w:rsidRPr="00533A1E">
              <w:rPr>
                <w:sz w:val="20"/>
              </w:rPr>
              <w:instrText xml:space="preserve"> SEQ eqn \* MERGEFORMAT </w:instrText>
            </w:r>
            <w:r w:rsidRPr="00533A1E">
              <w:rPr>
                <w:sz w:val="20"/>
              </w:rPr>
              <w:fldChar w:fldCharType="separate"/>
            </w:r>
            <w:r w:rsidR="00C323AF">
              <w:rPr>
                <w:noProof/>
                <w:sz w:val="20"/>
              </w:rPr>
              <w:t>4</w:t>
            </w:r>
            <w:r w:rsidRPr="00533A1E">
              <w:rPr>
                <w:sz w:val="20"/>
              </w:rPr>
              <w:fldChar w:fldCharType="end"/>
            </w:r>
            <w:r w:rsidRPr="00533A1E">
              <w:rPr>
                <w:sz w:val="20"/>
              </w:rPr>
              <w:t>)</w:t>
            </w:r>
          </w:p>
        </w:tc>
      </w:tr>
    </w:tbl>
    <w:p w14:paraId="64952F22" w14:textId="77777777" w:rsidR="00061612" w:rsidRDefault="00061612" w:rsidP="00727265">
      <w:pPr>
        <w:jc w:val="both"/>
        <w:rPr>
          <w:sz w:val="20"/>
        </w:rPr>
      </w:pPr>
    </w:p>
    <w:p w14:paraId="64952F23" w14:textId="77777777" w:rsidR="00DC64C2" w:rsidRDefault="00DC64C2" w:rsidP="00727265">
      <w:pPr>
        <w:jc w:val="both"/>
        <w:rPr>
          <w:sz w:val="20"/>
        </w:rPr>
      </w:pPr>
    </w:p>
    <w:p w14:paraId="64952F24" w14:textId="77777777" w:rsidR="00DC64C2" w:rsidRPr="00727265" w:rsidRDefault="00DC64C2" w:rsidP="00727265">
      <w:pPr>
        <w:jc w:val="both"/>
        <w:rPr>
          <w:sz w:val="20"/>
        </w:rPr>
      </w:pPr>
    </w:p>
    <w:bookmarkStart w:id="0" w:name="_MON_1261380250"/>
    <w:bookmarkEnd w:id="0"/>
    <w:bookmarkStart w:id="1" w:name="_MON_1261379827"/>
    <w:bookmarkEnd w:id="1"/>
    <w:p w14:paraId="64952F25" w14:textId="77777777" w:rsidR="00D83C8B" w:rsidRDefault="008A281C" w:rsidP="00E81A5C">
      <w:pPr>
        <w:keepNext/>
        <w:jc w:val="center"/>
      </w:pPr>
      <w:r w:rsidRPr="00727265">
        <w:rPr>
          <w:noProof/>
          <w:sz w:val="20"/>
        </w:rPr>
        <w:object w:dxaOrig="4301" w:dyaOrig="2592" w14:anchorId="70C9F287">
          <v:shape id="_x0000_i1026" type="#_x0000_t75" alt="" style="width:181.25pt;height:109.75pt;mso-width-percent:0;mso-height-percent:0;mso-width-percent:0;mso-height-percent:0" o:ole="" o:bordertopcolor="this" o:borderleftcolor="this" o:borderbottomcolor="this" o:borderrightcolor="this" fillcolor="window">
            <v:imagedata r:id="rId39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Picture.8" ShapeID="_x0000_i1026" DrawAspect="Content" ObjectID="_1835436991" r:id="rId40"/>
        </w:object>
      </w:r>
    </w:p>
    <w:p w14:paraId="64952F26" w14:textId="77777777" w:rsidR="00CA18AD" w:rsidRDefault="00D83C8B" w:rsidP="002F28A6">
      <w:pPr>
        <w:pStyle w:val="Caption"/>
        <w:jc w:val="center"/>
        <w:rPr>
          <w:b w:val="0"/>
          <w:szCs w:val="18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323AF">
        <w:rPr>
          <w:noProof/>
        </w:rPr>
        <w:t>1</w:t>
      </w:r>
      <w:r>
        <w:fldChar w:fldCharType="end"/>
      </w:r>
      <w:r>
        <w:t>:</w:t>
      </w:r>
      <w:r w:rsidRPr="00D83C8B">
        <w:rPr>
          <w:szCs w:val="18"/>
        </w:rPr>
        <w:t xml:space="preserve"> </w:t>
      </w:r>
      <w:r w:rsidRPr="00D83C8B">
        <w:rPr>
          <w:b w:val="0"/>
          <w:szCs w:val="18"/>
        </w:rPr>
        <w:t>Schematic diagram of geometry.</w:t>
      </w:r>
    </w:p>
    <w:p w14:paraId="64952F27" w14:textId="77777777" w:rsidR="002F28A6" w:rsidRPr="002F28A6" w:rsidRDefault="002F28A6" w:rsidP="002F28A6"/>
    <w:p w14:paraId="64952F28" w14:textId="77777777" w:rsidR="00061612" w:rsidRPr="00727265" w:rsidRDefault="00061612" w:rsidP="00727265">
      <w:pPr>
        <w:pStyle w:val="Heading1"/>
        <w:jc w:val="both"/>
        <w:rPr>
          <w:sz w:val="20"/>
        </w:rPr>
      </w:pPr>
      <w:r w:rsidRPr="00727265">
        <w:rPr>
          <w:sz w:val="20"/>
        </w:rPr>
        <w:t>RESULTS</w:t>
      </w:r>
    </w:p>
    <w:p w14:paraId="64952F29" w14:textId="77777777" w:rsidR="00061612" w:rsidRPr="00727265" w:rsidRDefault="00061612" w:rsidP="00727265">
      <w:pPr>
        <w:jc w:val="both"/>
        <w:rPr>
          <w:sz w:val="20"/>
        </w:rPr>
      </w:pPr>
      <w:r w:rsidRPr="00727265">
        <w:rPr>
          <w:sz w:val="20"/>
        </w:rPr>
        <w:t>Here is an example of a table which has been fitted into two-column format.</w:t>
      </w:r>
    </w:p>
    <w:p w14:paraId="64952F2A" w14:textId="77777777" w:rsidR="00061612" w:rsidRDefault="00061612" w:rsidP="00727265">
      <w:pPr>
        <w:jc w:val="both"/>
        <w:rPr>
          <w:sz w:val="20"/>
        </w:rPr>
      </w:pPr>
    </w:p>
    <w:p w14:paraId="64952F2B" w14:textId="77777777" w:rsidR="00CA18AD" w:rsidRDefault="00CA18AD" w:rsidP="00727265">
      <w:pPr>
        <w:jc w:val="both"/>
        <w:rPr>
          <w:sz w:val="20"/>
        </w:rPr>
      </w:pPr>
    </w:p>
    <w:p w14:paraId="64952F2C" w14:textId="77777777" w:rsidR="00CA18AD" w:rsidRDefault="00CA18AD" w:rsidP="00727265">
      <w:pPr>
        <w:jc w:val="both"/>
        <w:rPr>
          <w:sz w:val="20"/>
        </w:rPr>
      </w:pPr>
    </w:p>
    <w:p w14:paraId="64952F2D" w14:textId="77777777" w:rsidR="00CA18AD" w:rsidRDefault="00CA18AD" w:rsidP="00727265">
      <w:pPr>
        <w:jc w:val="both"/>
        <w:rPr>
          <w:sz w:val="20"/>
        </w:rPr>
      </w:pPr>
    </w:p>
    <w:p w14:paraId="64952F2E" w14:textId="77777777" w:rsidR="00CA18AD" w:rsidRDefault="00CA18AD" w:rsidP="00727265">
      <w:pPr>
        <w:jc w:val="both"/>
        <w:rPr>
          <w:sz w:val="20"/>
        </w:rPr>
      </w:pPr>
    </w:p>
    <w:p w14:paraId="64952F2F" w14:textId="77777777" w:rsidR="00CA18AD" w:rsidRDefault="00CA18AD" w:rsidP="00727265">
      <w:pPr>
        <w:jc w:val="both"/>
        <w:rPr>
          <w:sz w:val="20"/>
        </w:rPr>
      </w:pPr>
    </w:p>
    <w:p w14:paraId="64952F30" w14:textId="77777777" w:rsidR="00CA18AD" w:rsidRDefault="00CA18AD" w:rsidP="00727265">
      <w:pPr>
        <w:jc w:val="both"/>
        <w:rPr>
          <w:sz w:val="20"/>
        </w:rPr>
      </w:pPr>
    </w:p>
    <w:p w14:paraId="64952F31" w14:textId="77777777" w:rsidR="00CA18AD" w:rsidRDefault="00CA18AD" w:rsidP="00727265">
      <w:pPr>
        <w:jc w:val="both"/>
        <w:rPr>
          <w:sz w:val="20"/>
        </w:rPr>
      </w:pPr>
    </w:p>
    <w:p w14:paraId="64952F32" w14:textId="77777777" w:rsidR="00D51E35" w:rsidRDefault="00D51E35" w:rsidP="00727265">
      <w:pPr>
        <w:jc w:val="both"/>
        <w:rPr>
          <w:sz w:val="20"/>
        </w:rPr>
      </w:pPr>
    </w:p>
    <w:p w14:paraId="64952F33" w14:textId="77777777" w:rsidR="00965AB0" w:rsidRDefault="00965AB0" w:rsidP="00727265">
      <w:pPr>
        <w:jc w:val="both"/>
        <w:rPr>
          <w:sz w:val="20"/>
        </w:rPr>
      </w:pPr>
    </w:p>
    <w:p w14:paraId="64952F34" w14:textId="77777777" w:rsidR="00D83C8B" w:rsidRPr="00D83C8B" w:rsidRDefault="00D83C8B" w:rsidP="00E81A5C">
      <w:pPr>
        <w:pStyle w:val="Caption"/>
        <w:keepNext/>
        <w:jc w:val="center"/>
        <w:rPr>
          <w:b w:val="0"/>
        </w:rPr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C323AF">
        <w:rPr>
          <w:noProof/>
        </w:rPr>
        <w:t>1</w:t>
      </w:r>
      <w:r>
        <w:fldChar w:fldCharType="end"/>
      </w:r>
      <w:r>
        <w:t xml:space="preserve">: </w:t>
      </w:r>
      <w:r w:rsidRPr="00D83C8B">
        <w:rPr>
          <w:b w:val="0"/>
          <w:szCs w:val="18"/>
        </w:rPr>
        <w:t>Modelling conditions.</w:t>
      </w:r>
    </w:p>
    <w:tbl>
      <w:tblPr>
        <w:tblW w:w="0" w:type="auto"/>
        <w:tblInd w:w="8" w:type="dxa"/>
        <w:tblBorders>
          <w:top w:val="single" w:sz="6" w:space="0" w:color="auto"/>
          <w:left w:val="single" w:sz="6" w:space="0" w:color="auto"/>
          <w:right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629"/>
        <w:gridCol w:w="526"/>
        <w:gridCol w:w="654"/>
        <w:gridCol w:w="537"/>
        <w:gridCol w:w="551"/>
        <w:gridCol w:w="567"/>
      </w:tblGrid>
      <w:tr w:rsidR="00061612" w:rsidRPr="008D3E47" w14:paraId="64952F3C" w14:textId="77777777" w:rsidTr="008D3E47">
        <w:tc>
          <w:tcPr>
            <w:tcW w:w="675" w:type="dxa"/>
            <w:tcBorders>
              <w:bottom w:val="nil"/>
            </w:tcBorders>
            <w:vAlign w:val="center"/>
          </w:tcPr>
          <w:p w14:paraId="64952F35" w14:textId="77777777" w:rsidR="00061612" w:rsidRPr="008D3E47" w:rsidRDefault="00061612" w:rsidP="008D3E47">
            <w:pPr>
              <w:jc w:val="center"/>
            </w:pPr>
            <w:r w:rsidRPr="008D3E47">
              <w:t>CFD Run</w:t>
            </w:r>
          </w:p>
        </w:tc>
        <w:tc>
          <w:tcPr>
            <w:tcW w:w="629" w:type="dxa"/>
            <w:tcBorders>
              <w:bottom w:val="nil"/>
            </w:tcBorders>
            <w:vAlign w:val="center"/>
          </w:tcPr>
          <w:p w14:paraId="64952F36" w14:textId="77777777" w:rsidR="00061612" w:rsidRPr="008D3E47" w:rsidRDefault="00061612" w:rsidP="008D3E47">
            <w:pPr>
              <w:jc w:val="center"/>
            </w:pPr>
            <w:r w:rsidRPr="008D3E47">
              <w:sym w:font="Symbol" w:char="F077"/>
            </w:r>
          </w:p>
        </w:tc>
        <w:tc>
          <w:tcPr>
            <w:tcW w:w="526" w:type="dxa"/>
            <w:tcBorders>
              <w:bottom w:val="nil"/>
            </w:tcBorders>
            <w:vAlign w:val="center"/>
          </w:tcPr>
          <w:p w14:paraId="64952F37" w14:textId="77777777" w:rsidR="00061612" w:rsidRPr="008D3E47" w:rsidRDefault="00061612" w:rsidP="008D3E47">
            <w:pPr>
              <w:jc w:val="center"/>
            </w:pPr>
            <w:r w:rsidRPr="008D3E47">
              <w:rPr>
                <w:i/>
              </w:rPr>
              <w:t>N</w:t>
            </w:r>
            <w:r w:rsidRPr="008D3E47">
              <w:rPr>
                <w:i/>
                <w:vertAlign w:val="subscript"/>
              </w:rPr>
              <w:t>D</w:t>
            </w:r>
          </w:p>
        </w:tc>
        <w:tc>
          <w:tcPr>
            <w:tcW w:w="654" w:type="dxa"/>
            <w:tcBorders>
              <w:bottom w:val="nil"/>
            </w:tcBorders>
            <w:vAlign w:val="center"/>
          </w:tcPr>
          <w:p w14:paraId="64952F38" w14:textId="77777777" w:rsidR="00061612" w:rsidRPr="008D3E47" w:rsidRDefault="00061612" w:rsidP="008D3E47">
            <w:pPr>
              <w:jc w:val="center"/>
            </w:pPr>
            <w:r w:rsidRPr="008D3E47">
              <w:sym w:font="Symbol" w:char="F063"/>
            </w:r>
            <w:r w:rsidRPr="008D3E47">
              <w:rPr>
                <w:vertAlign w:val="subscript"/>
              </w:rPr>
              <w:sym w:font="Symbol" w:char="F061"/>
            </w:r>
            <w:r w:rsidRPr="008D3E47">
              <w:t>/</w:t>
            </w:r>
            <w:r w:rsidRPr="008D3E47">
              <w:sym w:font="Symbol" w:char="F063"/>
            </w:r>
            <w:r w:rsidRPr="008D3E47">
              <w:rPr>
                <w:vertAlign w:val="subscript"/>
              </w:rPr>
              <w:sym w:font="Symbol" w:char="F062"/>
            </w:r>
          </w:p>
        </w:tc>
        <w:tc>
          <w:tcPr>
            <w:tcW w:w="537" w:type="dxa"/>
            <w:tcBorders>
              <w:bottom w:val="nil"/>
            </w:tcBorders>
            <w:vAlign w:val="center"/>
          </w:tcPr>
          <w:p w14:paraId="64952F39" w14:textId="77777777" w:rsidR="00061612" w:rsidRPr="008D3E47" w:rsidRDefault="008A281C" w:rsidP="008D3E47">
            <w:pPr>
              <w:jc w:val="center"/>
            </w:pPr>
            <w:r w:rsidRPr="008D3E47">
              <w:rPr>
                <w:noProof/>
                <w:position w:val="-30"/>
              </w:rPr>
              <w:object w:dxaOrig="340" w:dyaOrig="700" w14:anchorId="51758397">
                <v:shape id="_x0000_i1025" type="#_x0000_t75" alt="" style="width:10.45pt;height:20.85pt;mso-width-percent:0;mso-height-percent:0;mso-width-percent:0;mso-height-percent:0" o:ole="">
                  <v:imagedata r:id="rId41" o:title=""/>
                </v:shape>
                <o:OLEObject Type="Embed" ProgID="Equation.2" ShapeID="_x0000_i1025" DrawAspect="Content" ObjectID="_1835436992" r:id="rId42"/>
              </w:object>
            </w:r>
          </w:p>
        </w:tc>
        <w:tc>
          <w:tcPr>
            <w:tcW w:w="551" w:type="dxa"/>
            <w:tcBorders>
              <w:bottom w:val="nil"/>
            </w:tcBorders>
            <w:vAlign w:val="center"/>
          </w:tcPr>
          <w:p w14:paraId="64952F3A" w14:textId="77777777" w:rsidR="00061612" w:rsidRPr="008D3E47" w:rsidRDefault="00061612" w:rsidP="008D3E47">
            <w:pPr>
              <w:jc w:val="center"/>
            </w:pPr>
            <w:r w:rsidRPr="008D3E47">
              <w:sym w:font="Symbol" w:char="F047"/>
            </w:r>
            <w:r w:rsidRPr="008D3E47">
              <w:rPr>
                <w:vertAlign w:val="subscript"/>
              </w:rPr>
              <w:sym w:font="Symbol" w:char="F061"/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14:paraId="64952F3B" w14:textId="77777777" w:rsidR="00061612" w:rsidRPr="008D3E47" w:rsidRDefault="00061612" w:rsidP="008D3E47">
            <w:pPr>
              <w:jc w:val="center"/>
            </w:pPr>
            <w:r w:rsidRPr="008D3E47">
              <w:sym w:font="Symbol" w:char="F047"/>
            </w:r>
            <w:r w:rsidRPr="008D3E47">
              <w:rPr>
                <w:vertAlign w:val="subscript"/>
              </w:rPr>
              <w:sym w:font="Symbol" w:char="F062"/>
            </w:r>
          </w:p>
        </w:tc>
      </w:tr>
      <w:tr w:rsidR="00061612" w:rsidRPr="008D3E47" w14:paraId="64952F43" w14:textId="77777777">
        <w:tc>
          <w:tcPr>
            <w:tcW w:w="1304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4952F3D" w14:textId="77777777" w:rsidR="00061612" w:rsidRPr="008D3E47" w:rsidRDefault="00061612" w:rsidP="008D3E47">
            <w:r w:rsidRPr="008D3E47">
              <w:t xml:space="preserve">First </w:t>
            </w:r>
            <w:r w:rsidRPr="008D3E47">
              <w:sym w:font="Symbol" w:char="F061"/>
            </w:r>
          </w:p>
        </w:tc>
        <w:tc>
          <w:tcPr>
            <w:tcW w:w="526" w:type="dxa"/>
            <w:tcBorders>
              <w:top w:val="single" w:sz="6" w:space="0" w:color="auto"/>
              <w:bottom w:val="single" w:sz="6" w:space="0" w:color="auto"/>
            </w:tcBorders>
          </w:tcPr>
          <w:p w14:paraId="64952F3E" w14:textId="77777777" w:rsidR="00061612" w:rsidRPr="008D3E47" w:rsidRDefault="00061612" w:rsidP="008D3E47"/>
        </w:tc>
        <w:tc>
          <w:tcPr>
            <w:tcW w:w="654" w:type="dxa"/>
            <w:tcBorders>
              <w:top w:val="single" w:sz="6" w:space="0" w:color="auto"/>
              <w:bottom w:val="single" w:sz="6" w:space="0" w:color="auto"/>
            </w:tcBorders>
          </w:tcPr>
          <w:p w14:paraId="64952F3F" w14:textId="77777777" w:rsidR="00061612" w:rsidRPr="008D3E47" w:rsidRDefault="00061612" w:rsidP="008D3E47"/>
        </w:tc>
        <w:tc>
          <w:tcPr>
            <w:tcW w:w="537" w:type="dxa"/>
            <w:tcBorders>
              <w:top w:val="single" w:sz="6" w:space="0" w:color="auto"/>
              <w:bottom w:val="single" w:sz="6" w:space="0" w:color="auto"/>
            </w:tcBorders>
          </w:tcPr>
          <w:p w14:paraId="64952F40" w14:textId="77777777" w:rsidR="00061612" w:rsidRPr="008D3E47" w:rsidRDefault="00061612" w:rsidP="008D3E47"/>
        </w:tc>
        <w:tc>
          <w:tcPr>
            <w:tcW w:w="551" w:type="dxa"/>
            <w:tcBorders>
              <w:top w:val="single" w:sz="6" w:space="0" w:color="auto"/>
              <w:bottom w:val="single" w:sz="6" w:space="0" w:color="auto"/>
            </w:tcBorders>
          </w:tcPr>
          <w:p w14:paraId="64952F41" w14:textId="77777777" w:rsidR="00061612" w:rsidRPr="008D3E47" w:rsidRDefault="00061612" w:rsidP="008D3E47"/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</w:tcPr>
          <w:p w14:paraId="64952F42" w14:textId="77777777" w:rsidR="00061612" w:rsidRPr="008D3E47" w:rsidRDefault="00061612" w:rsidP="008D3E47"/>
        </w:tc>
      </w:tr>
      <w:tr w:rsidR="00061612" w:rsidRPr="008D3E47" w14:paraId="64952F4B" w14:textId="77777777" w:rsidTr="008D3E47">
        <w:tc>
          <w:tcPr>
            <w:tcW w:w="675" w:type="dxa"/>
            <w:tcBorders>
              <w:top w:val="nil"/>
            </w:tcBorders>
            <w:vAlign w:val="center"/>
          </w:tcPr>
          <w:p w14:paraId="64952F44" w14:textId="77777777" w:rsidR="00061612" w:rsidRPr="008D3E47" w:rsidRDefault="00061612" w:rsidP="008D3E47">
            <w:pPr>
              <w:jc w:val="center"/>
            </w:pPr>
            <w:r w:rsidRPr="008D3E47">
              <w:t>AA01</w:t>
            </w:r>
          </w:p>
        </w:tc>
        <w:tc>
          <w:tcPr>
            <w:tcW w:w="629" w:type="dxa"/>
            <w:tcBorders>
              <w:top w:val="nil"/>
            </w:tcBorders>
            <w:vAlign w:val="center"/>
          </w:tcPr>
          <w:p w14:paraId="64952F45" w14:textId="77777777" w:rsidR="00061612" w:rsidRPr="008D3E47" w:rsidRDefault="00061612" w:rsidP="008D3E47">
            <w:pPr>
              <w:jc w:val="center"/>
            </w:pPr>
            <w:r w:rsidRPr="008D3E47">
              <w:t>0.0391</w:t>
            </w:r>
          </w:p>
        </w:tc>
        <w:tc>
          <w:tcPr>
            <w:tcW w:w="526" w:type="dxa"/>
            <w:tcBorders>
              <w:top w:val="nil"/>
            </w:tcBorders>
            <w:vAlign w:val="center"/>
          </w:tcPr>
          <w:p w14:paraId="64952F46" w14:textId="77777777" w:rsidR="00061612" w:rsidRPr="008D3E47" w:rsidRDefault="00061612" w:rsidP="008D3E47">
            <w:pPr>
              <w:jc w:val="center"/>
            </w:pPr>
            <w:r w:rsidRPr="008D3E47">
              <w:t>0.820</w:t>
            </w:r>
          </w:p>
        </w:tc>
        <w:tc>
          <w:tcPr>
            <w:tcW w:w="654" w:type="dxa"/>
            <w:tcBorders>
              <w:top w:val="nil"/>
            </w:tcBorders>
            <w:vAlign w:val="center"/>
          </w:tcPr>
          <w:p w14:paraId="64952F47" w14:textId="77777777" w:rsidR="00061612" w:rsidRPr="008D3E47" w:rsidRDefault="00061612" w:rsidP="008D3E47">
            <w:pPr>
              <w:jc w:val="center"/>
            </w:pPr>
            <w:r w:rsidRPr="008D3E47">
              <w:t>0.9469</w:t>
            </w:r>
          </w:p>
        </w:tc>
        <w:tc>
          <w:tcPr>
            <w:tcW w:w="537" w:type="dxa"/>
            <w:tcBorders>
              <w:top w:val="nil"/>
            </w:tcBorders>
            <w:vAlign w:val="center"/>
          </w:tcPr>
          <w:p w14:paraId="64952F48" w14:textId="77777777" w:rsidR="00061612" w:rsidRPr="008D3E47" w:rsidRDefault="00061612" w:rsidP="008D3E47">
            <w:pPr>
              <w:jc w:val="center"/>
            </w:pPr>
            <w:r w:rsidRPr="008D3E47">
              <w:t>0.041</w:t>
            </w:r>
          </w:p>
        </w:tc>
        <w:tc>
          <w:tcPr>
            <w:tcW w:w="551" w:type="dxa"/>
            <w:tcBorders>
              <w:top w:val="nil"/>
            </w:tcBorders>
            <w:vAlign w:val="center"/>
          </w:tcPr>
          <w:p w14:paraId="64952F49" w14:textId="77777777" w:rsidR="00061612" w:rsidRPr="008D3E47" w:rsidRDefault="00061612" w:rsidP="008D3E47">
            <w:pPr>
              <w:jc w:val="center"/>
            </w:pPr>
            <w:r w:rsidRPr="008D3E47">
              <w:t>0203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14:paraId="64952F4A" w14:textId="77777777" w:rsidR="00061612" w:rsidRPr="008D3E47" w:rsidRDefault="00061612" w:rsidP="008D3E47">
            <w:pPr>
              <w:jc w:val="center"/>
            </w:pPr>
            <w:r w:rsidRPr="008D3E47">
              <w:t>0.123</w:t>
            </w:r>
          </w:p>
        </w:tc>
      </w:tr>
      <w:tr w:rsidR="00061612" w:rsidRPr="008D3E47" w14:paraId="64952F53" w14:textId="77777777" w:rsidTr="008D3E47">
        <w:tc>
          <w:tcPr>
            <w:tcW w:w="675" w:type="dxa"/>
            <w:vAlign w:val="center"/>
          </w:tcPr>
          <w:p w14:paraId="64952F4C" w14:textId="77777777" w:rsidR="00061612" w:rsidRPr="008D3E47" w:rsidRDefault="00061612" w:rsidP="008D3E47">
            <w:pPr>
              <w:jc w:val="center"/>
            </w:pPr>
            <w:r w:rsidRPr="008D3E47">
              <w:t>AA02</w:t>
            </w:r>
          </w:p>
        </w:tc>
        <w:tc>
          <w:tcPr>
            <w:tcW w:w="629" w:type="dxa"/>
            <w:vAlign w:val="center"/>
          </w:tcPr>
          <w:p w14:paraId="64952F4D" w14:textId="77777777" w:rsidR="00061612" w:rsidRPr="008D3E47" w:rsidRDefault="00061612" w:rsidP="008D3E47">
            <w:pPr>
              <w:jc w:val="center"/>
            </w:pPr>
            <w:r w:rsidRPr="008D3E47">
              <w:t>0.8741</w:t>
            </w:r>
          </w:p>
        </w:tc>
        <w:tc>
          <w:tcPr>
            <w:tcW w:w="526" w:type="dxa"/>
            <w:vAlign w:val="center"/>
          </w:tcPr>
          <w:p w14:paraId="64952F4E" w14:textId="77777777" w:rsidR="00061612" w:rsidRPr="008D3E47" w:rsidRDefault="00061612" w:rsidP="008D3E47">
            <w:pPr>
              <w:jc w:val="center"/>
            </w:pPr>
            <w:r w:rsidRPr="008D3E47">
              <w:t>0.553</w:t>
            </w:r>
          </w:p>
        </w:tc>
        <w:tc>
          <w:tcPr>
            <w:tcW w:w="654" w:type="dxa"/>
            <w:vAlign w:val="center"/>
          </w:tcPr>
          <w:p w14:paraId="64952F4F" w14:textId="77777777" w:rsidR="00061612" w:rsidRPr="008D3E47" w:rsidRDefault="00061612" w:rsidP="008D3E47">
            <w:pPr>
              <w:jc w:val="center"/>
            </w:pPr>
            <w:r w:rsidRPr="008D3E47">
              <w:t>0.9528</w:t>
            </w:r>
          </w:p>
        </w:tc>
        <w:tc>
          <w:tcPr>
            <w:tcW w:w="537" w:type="dxa"/>
            <w:vAlign w:val="center"/>
          </w:tcPr>
          <w:p w14:paraId="64952F50" w14:textId="77777777" w:rsidR="00061612" w:rsidRPr="008D3E47" w:rsidRDefault="00061612" w:rsidP="008D3E47">
            <w:pPr>
              <w:jc w:val="center"/>
            </w:pPr>
            <w:r w:rsidRPr="008D3E47">
              <w:t>0.399</w:t>
            </w:r>
          </w:p>
        </w:tc>
        <w:tc>
          <w:tcPr>
            <w:tcW w:w="551" w:type="dxa"/>
            <w:vAlign w:val="center"/>
          </w:tcPr>
          <w:p w14:paraId="64952F51" w14:textId="77777777" w:rsidR="00061612" w:rsidRPr="008D3E47" w:rsidRDefault="00061612" w:rsidP="008D3E47">
            <w:pPr>
              <w:jc w:val="center"/>
            </w:pPr>
            <w:r w:rsidRPr="008D3E47">
              <w:t>7215</w:t>
            </w:r>
          </w:p>
        </w:tc>
        <w:tc>
          <w:tcPr>
            <w:tcW w:w="567" w:type="dxa"/>
            <w:vAlign w:val="center"/>
          </w:tcPr>
          <w:p w14:paraId="64952F52" w14:textId="77777777" w:rsidR="00061612" w:rsidRPr="008D3E47" w:rsidRDefault="00061612" w:rsidP="008D3E47">
            <w:pPr>
              <w:jc w:val="center"/>
            </w:pPr>
            <w:r w:rsidRPr="008D3E47">
              <w:t>0.283</w:t>
            </w:r>
          </w:p>
        </w:tc>
      </w:tr>
      <w:tr w:rsidR="00061612" w:rsidRPr="008D3E47" w14:paraId="64952F5B" w14:textId="77777777" w:rsidTr="008D3E47">
        <w:tc>
          <w:tcPr>
            <w:tcW w:w="675" w:type="dxa"/>
            <w:vAlign w:val="center"/>
          </w:tcPr>
          <w:p w14:paraId="64952F54" w14:textId="77777777" w:rsidR="00061612" w:rsidRPr="008D3E47" w:rsidRDefault="00061612" w:rsidP="008D3E47">
            <w:pPr>
              <w:jc w:val="center"/>
            </w:pPr>
            <w:r w:rsidRPr="008D3E47">
              <w:t>AA03</w:t>
            </w:r>
          </w:p>
        </w:tc>
        <w:tc>
          <w:tcPr>
            <w:tcW w:w="629" w:type="dxa"/>
            <w:vAlign w:val="center"/>
          </w:tcPr>
          <w:p w14:paraId="64952F55" w14:textId="77777777" w:rsidR="00061612" w:rsidRPr="008D3E47" w:rsidRDefault="00061612" w:rsidP="008D3E47">
            <w:pPr>
              <w:jc w:val="center"/>
              <w:rPr>
                <w:sz w:val="20"/>
              </w:rPr>
            </w:pPr>
            <w:r w:rsidRPr="008D3E47">
              <w:rPr>
                <w:sz w:val="20"/>
              </w:rPr>
              <w:t>0.3654</w:t>
            </w:r>
          </w:p>
        </w:tc>
        <w:tc>
          <w:tcPr>
            <w:tcW w:w="526" w:type="dxa"/>
            <w:vAlign w:val="center"/>
          </w:tcPr>
          <w:p w14:paraId="64952F56" w14:textId="77777777" w:rsidR="00061612" w:rsidRPr="008D3E47" w:rsidRDefault="00061612" w:rsidP="008D3E47">
            <w:pPr>
              <w:jc w:val="center"/>
            </w:pPr>
            <w:r w:rsidRPr="008D3E47">
              <w:t>0.958</w:t>
            </w:r>
          </w:p>
        </w:tc>
        <w:tc>
          <w:tcPr>
            <w:tcW w:w="654" w:type="dxa"/>
            <w:vAlign w:val="center"/>
          </w:tcPr>
          <w:p w14:paraId="64952F57" w14:textId="77777777" w:rsidR="00061612" w:rsidRPr="008D3E47" w:rsidRDefault="00061612" w:rsidP="008D3E47">
            <w:pPr>
              <w:jc w:val="center"/>
            </w:pPr>
            <w:r w:rsidRPr="008D3E47">
              <w:t>0.5304</w:t>
            </w:r>
          </w:p>
        </w:tc>
        <w:tc>
          <w:tcPr>
            <w:tcW w:w="537" w:type="dxa"/>
            <w:vAlign w:val="center"/>
          </w:tcPr>
          <w:p w14:paraId="64952F58" w14:textId="77777777" w:rsidR="00061612" w:rsidRPr="008D3E47" w:rsidRDefault="00061612" w:rsidP="008D3E47">
            <w:pPr>
              <w:jc w:val="center"/>
            </w:pPr>
            <w:r w:rsidRPr="008D3E47">
              <w:t>0.807</w:t>
            </w:r>
          </w:p>
        </w:tc>
        <w:tc>
          <w:tcPr>
            <w:tcW w:w="551" w:type="dxa"/>
            <w:vAlign w:val="center"/>
          </w:tcPr>
          <w:p w14:paraId="64952F59" w14:textId="77777777" w:rsidR="00061612" w:rsidRPr="008D3E47" w:rsidRDefault="00061612" w:rsidP="008D3E47">
            <w:pPr>
              <w:jc w:val="center"/>
            </w:pPr>
            <w:r w:rsidRPr="008D3E47">
              <w:t>3049</w:t>
            </w:r>
          </w:p>
        </w:tc>
        <w:tc>
          <w:tcPr>
            <w:tcW w:w="567" w:type="dxa"/>
            <w:vAlign w:val="center"/>
          </w:tcPr>
          <w:p w14:paraId="64952F5A" w14:textId="77777777" w:rsidR="00061612" w:rsidRPr="008D3E47" w:rsidRDefault="00061612" w:rsidP="008D3E47">
            <w:pPr>
              <w:jc w:val="center"/>
            </w:pPr>
            <w:r w:rsidRPr="008D3E47">
              <w:t>0.350</w:t>
            </w:r>
          </w:p>
        </w:tc>
      </w:tr>
      <w:tr w:rsidR="00061612" w:rsidRPr="008D3E47" w14:paraId="64952F63" w14:textId="77777777" w:rsidTr="008D3E47">
        <w:tc>
          <w:tcPr>
            <w:tcW w:w="675" w:type="dxa"/>
            <w:vAlign w:val="center"/>
          </w:tcPr>
          <w:p w14:paraId="64952F5C" w14:textId="77777777" w:rsidR="00061612" w:rsidRPr="008D3E47" w:rsidRDefault="00061612" w:rsidP="008D3E47">
            <w:pPr>
              <w:jc w:val="center"/>
            </w:pPr>
            <w:r w:rsidRPr="008D3E47">
              <w:t>AA04</w:t>
            </w:r>
          </w:p>
        </w:tc>
        <w:tc>
          <w:tcPr>
            <w:tcW w:w="629" w:type="dxa"/>
            <w:vAlign w:val="center"/>
          </w:tcPr>
          <w:p w14:paraId="64952F5D" w14:textId="77777777" w:rsidR="00061612" w:rsidRPr="008D3E47" w:rsidRDefault="00061612" w:rsidP="008D3E47">
            <w:pPr>
              <w:jc w:val="center"/>
            </w:pPr>
            <w:r w:rsidRPr="008D3E47">
              <w:t>0.8548</w:t>
            </w:r>
          </w:p>
        </w:tc>
        <w:tc>
          <w:tcPr>
            <w:tcW w:w="526" w:type="dxa"/>
            <w:vAlign w:val="center"/>
          </w:tcPr>
          <w:p w14:paraId="64952F5E" w14:textId="77777777" w:rsidR="00061612" w:rsidRPr="008D3E47" w:rsidRDefault="00061612" w:rsidP="008D3E47">
            <w:pPr>
              <w:jc w:val="center"/>
            </w:pPr>
            <w:r w:rsidRPr="008D3E47">
              <w:t>0.203</w:t>
            </w:r>
          </w:p>
        </w:tc>
        <w:tc>
          <w:tcPr>
            <w:tcW w:w="654" w:type="dxa"/>
            <w:vAlign w:val="center"/>
          </w:tcPr>
          <w:p w14:paraId="64952F5F" w14:textId="77777777" w:rsidR="00061612" w:rsidRPr="008D3E47" w:rsidRDefault="00061612" w:rsidP="008D3E47">
            <w:pPr>
              <w:jc w:val="center"/>
            </w:pPr>
            <w:r w:rsidRPr="008D3E47">
              <w:t>0.8170</w:t>
            </w:r>
          </w:p>
        </w:tc>
        <w:tc>
          <w:tcPr>
            <w:tcW w:w="537" w:type="dxa"/>
            <w:vAlign w:val="center"/>
          </w:tcPr>
          <w:p w14:paraId="64952F60" w14:textId="77777777" w:rsidR="00061612" w:rsidRPr="008D3E47" w:rsidRDefault="00061612" w:rsidP="008D3E47">
            <w:pPr>
              <w:jc w:val="center"/>
            </w:pPr>
            <w:r w:rsidRPr="008D3E47">
              <w:t>0.332</w:t>
            </w:r>
          </w:p>
        </w:tc>
        <w:tc>
          <w:tcPr>
            <w:tcW w:w="551" w:type="dxa"/>
            <w:vAlign w:val="center"/>
          </w:tcPr>
          <w:p w14:paraId="64952F61" w14:textId="77777777" w:rsidR="00061612" w:rsidRPr="008D3E47" w:rsidRDefault="00061612" w:rsidP="008D3E47">
            <w:pPr>
              <w:jc w:val="center"/>
            </w:pPr>
            <w:r w:rsidRPr="008D3E47">
              <w:t>0561</w:t>
            </w:r>
          </w:p>
        </w:tc>
        <w:tc>
          <w:tcPr>
            <w:tcW w:w="567" w:type="dxa"/>
            <w:vAlign w:val="center"/>
          </w:tcPr>
          <w:p w14:paraId="64952F62" w14:textId="77777777" w:rsidR="00061612" w:rsidRPr="008D3E47" w:rsidRDefault="00061612" w:rsidP="008D3E47">
            <w:pPr>
              <w:jc w:val="center"/>
            </w:pPr>
            <w:r w:rsidRPr="008D3E47">
              <w:t>0.556</w:t>
            </w:r>
          </w:p>
        </w:tc>
      </w:tr>
      <w:tr w:rsidR="00061612" w:rsidRPr="008D3E47" w14:paraId="64952F6B" w14:textId="77777777" w:rsidTr="008D3E47">
        <w:tc>
          <w:tcPr>
            <w:tcW w:w="675" w:type="dxa"/>
            <w:vAlign w:val="center"/>
          </w:tcPr>
          <w:p w14:paraId="64952F64" w14:textId="77777777" w:rsidR="00061612" w:rsidRPr="008D3E47" w:rsidRDefault="00061612" w:rsidP="008D3E47">
            <w:pPr>
              <w:jc w:val="center"/>
            </w:pPr>
            <w:r w:rsidRPr="008D3E47">
              <w:t>AA05</w:t>
            </w:r>
          </w:p>
        </w:tc>
        <w:tc>
          <w:tcPr>
            <w:tcW w:w="629" w:type="dxa"/>
            <w:vAlign w:val="center"/>
          </w:tcPr>
          <w:p w14:paraId="64952F65" w14:textId="77777777" w:rsidR="00061612" w:rsidRPr="008D3E47" w:rsidRDefault="00061612" w:rsidP="008D3E47">
            <w:pPr>
              <w:jc w:val="center"/>
            </w:pPr>
            <w:r w:rsidRPr="008D3E47">
              <w:t>0.8676</w:t>
            </w:r>
          </w:p>
        </w:tc>
        <w:tc>
          <w:tcPr>
            <w:tcW w:w="526" w:type="dxa"/>
            <w:vAlign w:val="center"/>
          </w:tcPr>
          <w:p w14:paraId="64952F66" w14:textId="77777777" w:rsidR="00061612" w:rsidRPr="008D3E47" w:rsidRDefault="00061612" w:rsidP="008D3E47">
            <w:pPr>
              <w:jc w:val="center"/>
            </w:pPr>
            <w:r w:rsidRPr="008D3E47">
              <w:t>0.215</w:t>
            </w:r>
          </w:p>
        </w:tc>
        <w:tc>
          <w:tcPr>
            <w:tcW w:w="654" w:type="dxa"/>
            <w:vAlign w:val="center"/>
          </w:tcPr>
          <w:p w14:paraId="64952F67" w14:textId="77777777" w:rsidR="00061612" w:rsidRPr="008D3E47" w:rsidRDefault="00061612" w:rsidP="008D3E47">
            <w:pPr>
              <w:jc w:val="center"/>
            </w:pPr>
            <w:r w:rsidRPr="008D3E47">
              <w:t>0.7895</w:t>
            </w:r>
          </w:p>
        </w:tc>
        <w:tc>
          <w:tcPr>
            <w:tcW w:w="537" w:type="dxa"/>
            <w:vAlign w:val="center"/>
          </w:tcPr>
          <w:p w14:paraId="64952F68" w14:textId="77777777" w:rsidR="00061612" w:rsidRPr="008D3E47" w:rsidRDefault="00061612" w:rsidP="008D3E47">
            <w:pPr>
              <w:jc w:val="center"/>
            </w:pPr>
            <w:r w:rsidRPr="008D3E47">
              <w:t>0.509</w:t>
            </w:r>
          </w:p>
        </w:tc>
        <w:tc>
          <w:tcPr>
            <w:tcW w:w="551" w:type="dxa"/>
            <w:vAlign w:val="center"/>
          </w:tcPr>
          <w:p w14:paraId="64952F69" w14:textId="77777777" w:rsidR="00061612" w:rsidRPr="008D3E47" w:rsidRDefault="00061612" w:rsidP="008D3E47">
            <w:pPr>
              <w:jc w:val="center"/>
            </w:pPr>
            <w:r w:rsidRPr="008D3E47">
              <w:t>9207</w:t>
            </w:r>
          </w:p>
        </w:tc>
        <w:tc>
          <w:tcPr>
            <w:tcW w:w="567" w:type="dxa"/>
            <w:vAlign w:val="center"/>
          </w:tcPr>
          <w:p w14:paraId="64952F6A" w14:textId="77777777" w:rsidR="00061612" w:rsidRPr="008D3E47" w:rsidRDefault="00061612" w:rsidP="008D3E47">
            <w:pPr>
              <w:jc w:val="center"/>
            </w:pPr>
            <w:r w:rsidRPr="008D3E47">
              <w:t>0.123</w:t>
            </w:r>
          </w:p>
        </w:tc>
      </w:tr>
      <w:tr w:rsidR="00061612" w:rsidRPr="008D3E47" w14:paraId="64952F73" w14:textId="77777777" w:rsidTr="008D3E47">
        <w:tc>
          <w:tcPr>
            <w:tcW w:w="675" w:type="dxa"/>
            <w:tcBorders>
              <w:bottom w:val="nil"/>
            </w:tcBorders>
            <w:vAlign w:val="center"/>
          </w:tcPr>
          <w:p w14:paraId="64952F6C" w14:textId="77777777" w:rsidR="00061612" w:rsidRPr="008D3E47" w:rsidRDefault="00061612" w:rsidP="008D3E47">
            <w:pPr>
              <w:jc w:val="center"/>
            </w:pPr>
            <w:r w:rsidRPr="008D3E47">
              <w:t>AA06</w:t>
            </w:r>
          </w:p>
        </w:tc>
        <w:tc>
          <w:tcPr>
            <w:tcW w:w="629" w:type="dxa"/>
            <w:tcBorders>
              <w:bottom w:val="nil"/>
            </w:tcBorders>
            <w:vAlign w:val="center"/>
          </w:tcPr>
          <w:p w14:paraId="64952F6D" w14:textId="77777777" w:rsidR="00061612" w:rsidRPr="008D3E47" w:rsidRDefault="00061612" w:rsidP="008D3E47">
            <w:pPr>
              <w:jc w:val="center"/>
            </w:pPr>
            <w:r w:rsidRPr="008D3E47">
              <w:t>0.1763</w:t>
            </w:r>
          </w:p>
        </w:tc>
        <w:tc>
          <w:tcPr>
            <w:tcW w:w="526" w:type="dxa"/>
            <w:tcBorders>
              <w:bottom w:val="nil"/>
            </w:tcBorders>
            <w:vAlign w:val="center"/>
          </w:tcPr>
          <w:p w14:paraId="64952F6E" w14:textId="77777777" w:rsidR="00061612" w:rsidRPr="008D3E47" w:rsidRDefault="00061612" w:rsidP="008D3E47">
            <w:pPr>
              <w:jc w:val="center"/>
            </w:pPr>
            <w:r w:rsidRPr="008D3E47">
              <w:t>0.409</w:t>
            </w:r>
          </w:p>
        </w:tc>
        <w:tc>
          <w:tcPr>
            <w:tcW w:w="654" w:type="dxa"/>
            <w:tcBorders>
              <w:bottom w:val="nil"/>
            </w:tcBorders>
            <w:vAlign w:val="center"/>
          </w:tcPr>
          <w:p w14:paraId="64952F6F" w14:textId="77777777" w:rsidR="00061612" w:rsidRPr="008D3E47" w:rsidRDefault="00061612" w:rsidP="008D3E47">
            <w:pPr>
              <w:jc w:val="center"/>
            </w:pPr>
            <w:r w:rsidRPr="008D3E47">
              <w:t>0.0698</w:t>
            </w:r>
          </w:p>
        </w:tc>
        <w:tc>
          <w:tcPr>
            <w:tcW w:w="537" w:type="dxa"/>
            <w:tcBorders>
              <w:bottom w:val="nil"/>
            </w:tcBorders>
            <w:vAlign w:val="center"/>
          </w:tcPr>
          <w:p w14:paraId="64952F70" w14:textId="77777777" w:rsidR="00061612" w:rsidRPr="008D3E47" w:rsidRDefault="00061612" w:rsidP="008D3E47">
            <w:pPr>
              <w:jc w:val="center"/>
            </w:pPr>
            <w:r w:rsidRPr="008D3E47">
              <w:t>0.995</w:t>
            </w:r>
          </w:p>
        </w:tc>
        <w:tc>
          <w:tcPr>
            <w:tcW w:w="551" w:type="dxa"/>
            <w:tcBorders>
              <w:bottom w:val="nil"/>
            </w:tcBorders>
            <w:vAlign w:val="center"/>
          </w:tcPr>
          <w:p w14:paraId="64952F71" w14:textId="77777777" w:rsidR="00061612" w:rsidRPr="008D3E47" w:rsidRDefault="00061612" w:rsidP="008D3E47">
            <w:pPr>
              <w:jc w:val="center"/>
            </w:pPr>
            <w:r w:rsidRPr="008D3E47">
              <w:t>7991</w:t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14:paraId="64952F72" w14:textId="77777777" w:rsidR="00061612" w:rsidRPr="008D3E47" w:rsidRDefault="00061612" w:rsidP="008D3E47">
            <w:pPr>
              <w:jc w:val="center"/>
            </w:pPr>
            <w:r w:rsidRPr="008D3E47">
              <w:t>0.123</w:t>
            </w:r>
          </w:p>
        </w:tc>
      </w:tr>
      <w:tr w:rsidR="00061612" w:rsidRPr="008D3E47" w14:paraId="64952F7A" w14:textId="77777777">
        <w:tc>
          <w:tcPr>
            <w:tcW w:w="1304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4952F74" w14:textId="77777777" w:rsidR="00061612" w:rsidRPr="008D3E47" w:rsidRDefault="00061612" w:rsidP="008D3E47">
            <w:r w:rsidRPr="008D3E47">
              <w:t xml:space="preserve">First </w:t>
            </w:r>
            <w:r w:rsidRPr="008D3E47">
              <w:sym w:font="Symbol" w:char="F062"/>
            </w:r>
          </w:p>
        </w:tc>
        <w:tc>
          <w:tcPr>
            <w:tcW w:w="526" w:type="dxa"/>
            <w:tcBorders>
              <w:top w:val="single" w:sz="6" w:space="0" w:color="auto"/>
              <w:bottom w:val="single" w:sz="6" w:space="0" w:color="auto"/>
            </w:tcBorders>
          </w:tcPr>
          <w:p w14:paraId="64952F75" w14:textId="77777777" w:rsidR="00061612" w:rsidRPr="008D3E47" w:rsidRDefault="00061612" w:rsidP="008D3E47"/>
        </w:tc>
        <w:tc>
          <w:tcPr>
            <w:tcW w:w="654" w:type="dxa"/>
            <w:tcBorders>
              <w:top w:val="single" w:sz="6" w:space="0" w:color="auto"/>
              <w:bottom w:val="single" w:sz="6" w:space="0" w:color="auto"/>
            </w:tcBorders>
          </w:tcPr>
          <w:p w14:paraId="64952F76" w14:textId="77777777" w:rsidR="00061612" w:rsidRPr="008D3E47" w:rsidRDefault="00061612" w:rsidP="008D3E47"/>
        </w:tc>
        <w:tc>
          <w:tcPr>
            <w:tcW w:w="537" w:type="dxa"/>
            <w:tcBorders>
              <w:top w:val="single" w:sz="6" w:space="0" w:color="auto"/>
              <w:bottom w:val="single" w:sz="6" w:space="0" w:color="auto"/>
            </w:tcBorders>
          </w:tcPr>
          <w:p w14:paraId="64952F77" w14:textId="77777777" w:rsidR="00061612" w:rsidRPr="008D3E47" w:rsidRDefault="00061612" w:rsidP="008D3E47"/>
        </w:tc>
        <w:tc>
          <w:tcPr>
            <w:tcW w:w="551" w:type="dxa"/>
            <w:tcBorders>
              <w:top w:val="single" w:sz="6" w:space="0" w:color="auto"/>
              <w:bottom w:val="single" w:sz="6" w:space="0" w:color="auto"/>
            </w:tcBorders>
          </w:tcPr>
          <w:p w14:paraId="64952F78" w14:textId="77777777" w:rsidR="00061612" w:rsidRPr="008D3E47" w:rsidRDefault="00061612" w:rsidP="008D3E47"/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</w:tcPr>
          <w:p w14:paraId="64952F79" w14:textId="77777777" w:rsidR="00061612" w:rsidRPr="008D3E47" w:rsidRDefault="00061612" w:rsidP="008D3E47"/>
        </w:tc>
      </w:tr>
      <w:tr w:rsidR="00061612" w:rsidRPr="008D3E47" w14:paraId="64952F82" w14:textId="77777777" w:rsidTr="008D3E47">
        <w:tc>
          <w:tcPr>
            <w:tcW w:w="675" w:type="dxa"/>
            <w:tcBorders>
              <w:top w:val="nil"/>
            </w:tcBorders>
            <w:vAlign w:val="center"/>
          </w:tcPr>
          <w:p w14:paraId="64952F7B" w14:textId="77777777" w:rsidR="00061612" w:rsidRPr="008D3E47" w:rsidRDefault="00061612" w:rsidP="008D3E47">
            <w:pPr>
              <w:jc w:val="center"/>
            </w:pPr>
            <w:r w:rsidRPr="008D3E47">
              <w:t>BA11</w:t>
            </w:r>
          </w:p>
        </w:tc>
        <w:tc>
          <w:tcPr>
            <w:tcW w:w="629" w:type="dxa"/>
            <w:tcBorders>
              <w:top w:val="nil"/>
            </w:tcBorders>
            <w:vAlign w:val="center"/>
          </w:tcPr>
          <w:p w14:paraId="64952F7C" w14:textId="77777777" w:rsidR="00061612" w:rsidRPr="008D3E47" w:rsidRDefault="00061612" w:rsidP="008D3E47">
            <w:pPr>
              <w:jc w:val="center"/>
            </w:pPr>
            <w:r w:rsidRPr="008D3E47">
              <w:t>0.9654</w:t>
            </w:r>
          </w:p>
        </w:tc>
        <w:tc>
          <w:tcPr>
            <w:tcW w:w="526" w:type="dxa"/>
            <w:tcBorders>
              <w:top w:val="nil"/>
            </w:tcBorders>
            <w:vAlign w:val="center"/>
          </w:tcPr>
          <w:p w14:paraId="64952F7D" w14:textId="77777777" w:rsidR="00061612" w:rsidRPr="008D3E47" w:rsidRDefault="00061612" w:rsidP="008D3E47">
            <w:pPr>
              <w:jc w:val="center"/>
            </w:pPr>
            <w:r w:rsidRPr="008D3E47">
              <w:t>0.443</w:t>
            </w:r>
          </w:p>
        </w:tc>
        <w:tc>
          <w:tcPr>
            <w:tcW w:w="654" w:type="dxa"/>
            <w:tcBorders>
              <w:top w:val="nil"/>
            </w:tcBorders>
            <w:vAlign w:val="center"/>
          </w:tcPr>
          <w:p w14:paraId="64952F7E" w14:textId="77777777" w:rsidR="00061612" w:rsidRPr="008D3E47" w:rsidRDefault="00061612" w:rsidP="008D3E47">
            <w:pPr>
              <w:jc w:val="center"/>
            </w:pPr>
            <w:r w:rsidRPr="008D3E47">
              <w:t>0.5503</w:t>
            </w:r>
          </w:p>
        </w:tc>
        <w:tc>
          <w:tcPr>
            <w:tcW w:w="537" w:type="dxa"/>
            <w:tcBorders>
              <w:top w:val="nil"/>
            </w:tcBorders>
            <w:vAlign w:val="center"/>
          </w:tcPr>
          <w:p w14:paraId="64952F7F" w14:textId="77777777" w:rsidR="00061612" w:rsidRPr="008D3E47" w:rsidRDefault="00061612" w:rsidP="008D3E47">
            <w:pPr>
              <w:jc w:val="center"/>
            </w:pPr>
            <w:r w:rsidRPr="008D3E47">
              <w:t>0.927</w:t>
            </w:r>
          </w:p>
        </w:tc>
        <w:tc>
          <w:tcPr>
            <w:tcW w:w="551" w:type="dxa"/>
            <w:tcBorders>
              <w:top w:val="nil"/>
            </w:tcBorders>
            <w:vAlign w:val="center"/>
          </w:tcPr>
          <w:p w14:paraId="64952F80" w14:textId="77777777" w:rsidR="00061612" w:rsidRPr="008D3E47" w:rsidRDefault="00061612" w:rsidP="008D3E47">
            <w:pPr>
              <w:jc w:val="center"/>
            </w:pPr>
            <w:r w:rsidRPr="008D3E47">
              <w:t>9257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 w14:paraId="64952F81" w14:textId="77777777" w:rsidR="00061612" w:rsidRPr="008D3E47" w:rsidRDefault="00061612" w:rsidP="008D3E47">
            <w:pPr>
              <w:jc w:val="center"/>
            </w:pPr>
            <w:r w:rsidRPr="008D3E47">
              <w:t>0.284</w:t>
            </w:r>
          </w:p>
        </w:tc>
      </w:tr>
      <w:tr w:rsidR="00061612" w:rsidRPr="008D3E47" w14:paraId="64952F8A" w14:textId="77777777" w:rsidTr="008D3E47">
        <w:tc>
          <w:tcPr>
            <w:tcW w:w="675" w:type="dxa"/>
            <w:vAlign w:val="center"/>
          </w:tcPr>
          <w:p w14:paraId="64952F83" w14:textId="77777777" w:rsidR="00061612" w:rsidRPr="008D3E47" w:rsidRDefault="00061612" w:rsidP="008D3E47">
            <w:pPr>
              <w:jc w:val="center"/>
            </w:pPr>
            <w:r w:rsidRPr="008D3E47">
              <w:t>BA12</w:t>
            </w:r>
          </w:p>
        </w:tc>
        <w:tc>
          <w:tcPr>
            <w:tcW w:w="629" w:type="dxa"/>
            <w:vAlign w:val="center"/>
          </w:tcPr>
          <w:p w14:paraId="64952F84" w14:textId="77777777" w:rsidR="00061612" w:rsidRPr="008D3E47" w:rsidRDefault="00061612" w:rsidP="008D3E47">
            <w:pPr>
              <w:jc w:val="center"/>
            </w:pPr>
            <w:r w:rsidRPr="008D3E47">
              <w:t>0.6548</w:t>
            </w:r>
          </w:p>
        </w:tc>
        <w:tc>
          <w:tcPr>
            <w:tcW w:w="526" w:type="dxa"/>
            <w:vAlign w:val="center"/>
          </w:tcPr>
          <w:p w14:paraId="64952F85" w14:textId="77777777" w:rsidR="00061612" w:rsidRPr="008D3E47" w:rsidRDefault="00061612" w:rsidP="008D3E47">
            <w:pPr>
              <w:jc w:val="center"/>
            </w:pPr>
            <w:r w:rsidRPr="008D3E47">
              <w:t>0.191</w:t>
            </w:r>
          </w:p>
        </w:tc>
        <w:tc>
          <w:tcPr>
            <w:tcW w:w="654" w:type="dxa"/>
            <w:vAlign w:val="center"/>
          </w:tcPr>
          <w:p w14:paraId="64952F86" w14:textId="77777777" w:rsidR="00061612" w:rsidRPr="008D3E47" w:rsidRDefault="00061612" w:rsidP="008D3E47">
            <w:pPr>
              <w:jc w:val="center"/>
            </w:pPr>
            <w:r w:rsidRPr="008D3E47">
              <w:t>0.5146</w:t>
            </w:r>
          </w:p>
        </w:tc>
        <w:tc>
          <w:tcPr>
            <w:tcW w:w="537" w:type="dxa"/>
            <w:vAlign w:val="center"/>
          </w:tcPr>
          <w:p w14:paraId="64952F87" w14:textId="77777777" w:rsidR="00061612" w:rsidRPr="008D3E47" w:rsidRDefault="00061612" w:rsidP="008D3E47">
            <w:pPr>
              <w:jc w:val="center"/>
            </w:pPr>
            <w:r w:rsidRPr="008D3E47">
              <w:t>0.337</w:t>
            </w:r>
          </w:p>
        </w:tc>
        <w:tc>
          <w:tcPr>
            <w:tcW w:w="551" w:type="dxa"/>
            <w:vAlign w:val="center"/>
          </w:tcPr>
          <w:p w14:paraId="64952F88" w14:textId="77777777" w:rsidR="00061612" w:rsidRPr="008D3E47" w:rsidRDefault="00061612" w:rsidP="008D3E47">
            <w:pPr>
              <w:jc w:val="center"/>
            </w:pPr>
            <w:r w:rsidRPr="008D3E47">
              <w:t>3357</w:t>
            </w:r>
          </w:p>
        </w:tc>
        <w:tc>
          <w:tcPr>
            <w:tcW w:w="567" w:type="dxa"/>
            <w:vAlign w:val="center"/>
          </w:tcPr>
          <w:p w14:paraId="64952F89" w14:textId="77777777" w:rsidR="00061612" w:rsidRPr="008D3E47" w:rsidRDefault="00061612" w:rsidP="008D3E47">
            <w:pPr>
              <w:jc w:val="center"/>
            </w:pPr>
            <w:r w:rsidRPr="008D3E47">
              <w:t>0.042</w:t>
            </w:r>
          </w:p>
        </w:tc>
      </w:tr>
      <w:tr w:rsidR="00061612" w:rsidRPr="008D3E47" w14:paraId="64952F92" w14:textId="77777777" w:rsidTr="008D3E47">
        <w:tc>
          <w:tcPr>
            <w:tcW w:w="675" w:type="dxa"/>
            <w:vAlign w:val="center"/>
          </w:tcPr>
          <w:p w14:paraId="64952F8B" w14:textId="77777777" w:rsidR="00061612" w:rsidRPr="008D3E47" w:rsidRDefault="00061612" w:rsidP="008D3E47">
            <w:pPr>
              <w:jc w:val="center"/>
            </w:pPr>
            <w:r w:rsidRPr="008D3E47">
              <w:t>BA13</w:t>
            </w:r>
          </w:p>
        </w:tc>
        <w:tc>
          <w:tcPr>
            <w:tcW w:w="629" w:type="dxa"/>
            <w:vAlign w:val="center"/>
          </w:tcPr>
          <w:p w14:paraId="64952F8C" w14:textId="77777777" w:rsidR="00061612" w:rsidRPr="008D3E47" w:rsidRDefault="00061612" w:rsidP="008D3E47">
            <w:pPr>
              <w:jc w:val="center"/>
            </w:pPr>
            <w:r w:rsidRPr="008D3E47">
              <w:t>0.9476</w:t>
            </w:r>
          </w:p>
        </w:tc>
        <w:tc>
          <w:tcPr>
            <w:tcW w:w="526" w:type="dxa"/>
            <w:vAlign w:val="center"/>
          </w:tcPr>
          <w:p w14:paraId="64952F8D" w14:textId="77777777" w:rsidR="00061612" w:rsidRPr="008D3E47" w:rsidRDefault="00061612" w:rsidP="008D3E47">
            <w:pPr>
              <w:jc w:val="center"/>
            </w:pPr>
            <w:r w:rsidRPr="008D3E47">
              <w:t>0.535</w:t>
            </w:r>
          </w:p>
        </w:tc>
        <w:tc>
          <w:tcPr>
            <w:tcW w:w="654" w:type="dxa"/>
            <w:vAlign w:val="center"/>
          </w:tcPr>
          <w:p w14:paraId="64952F8E" w14:textId="77777777" w:rsidR="00061612" w:rsidRPr="008D3E47" w:rsidRDefault="00061612" w:rsidP="008D3E47">
            <w:pPr>
              <w:jc w:val="center"/>
            </w:pPr>
            <w:r w:rsidRPr="008D3E47">
              <w:t>0.2801</w:t>
            </w:r>
          </w:p>
        </w:tc>
        <w:tc>
          <w:tcPr>
            <w:tcW w:w="537" w:type="dxa"/>
            <w:vAlign w:val="center"/>
          </w:tcPr>
          <w:p w14:paraId="64952F8F" w14:textId="77777777" w:rsidR="00061612" w:rsidRPr="008D3E47" w:rsidRDefault="00061612" w:rsidP="008D3E47">
            <w:pPr>
              <w:jc w:val="center"/>
            </w:pPr>
            <w:r w:rsidRPr="008D3E47">
              <w:t>0.939</w:t>
            </w:r>
          </w:p>
        </w:tc>
        <w:tc>
          <w:tcPr>
            <w:tcW w:w="551" w:type="dxa"/>
            <w:vAlign w:val="center"/>
          </w:tcPr>
          <w:p w14:paraId="64952F90" w14:textId="77777777" w:rsidR="00061612" w:rsidRPr="008D3E47" w:rsidRDefault="00061612" w:rsidP="008D3E47">
            <w:pPr>
              <w:jc w:val="center"/>
            </w:pPr>
            <w:r w:rsidRPr="008D3E47">
              <w:t>9389</w:t>
            </w:r>
          </w:p>
        </w:tc>
        <w:tc>
          <w:tcPr>
            <w:tcW w:w="567" w:type="dxa"/>
            <w:vAlign w:val="center"/>
          </w:tcPr>
          <w:p w14:paraId="64952F91" w14:textId="77777777" w:rsidR="00061612" w:rsidRPr="008D3E47" w:rsidRDefault="00061612" w:rsidP="008D3E47">
            <w:pPr>
              <w:jc w:val="center"/>
            </w:pPr>
            <w:r w:rsidRPr="008D3E47">
              <w:t>0.108</w:t>
            </w:r>
          </w:p>
        </w:tc>
      </w:tr>
      <w:tr w:rsidR="00061612" w:rsidRPr="008D3E47" w14:paraId="64952F9A" w14:textId="77777777" w:rsidTr="008D3E47">
        <w:tc>
          <w:tcPr>
            <w:tcW w:w="675" w:type="dxa"/>
            <w:vAlign w:val="center"/>
          </w:tcPr>
          <w:p w14:paraId="64952F93" w14:textId="77777777" w:rsidR="00061612" w:rsidRPr="008D3E47" w:rsidRDefault="00061612" w:rsidP="008D3E47">
            <w:pPr>
              <w:jc w:val="center"/>
            </w:pPr>
            <w:r w:rsidRPr="008D3E47">
              <w:t>BA14</w:t>
            </w:r>
          </w:p>
        </w:tc>
        <w:tc>
          <w:tcPr>
            <w:tcW w:w="629" w:type="dxa"/>
            <w:vAlign w:val="center"/>
          </w:tcPr>
          <w:p w14:paraId="64952F94" w14:textId="77777777" w:rsidR="00061612" w:rsidRPr="008D3E47" w:rsidRDefault="00061612" w:rsidP="008D3E47">
            <w:pPr>
              <w:jc w:val="center"/>
            </w:pPr>
            <w:r w:rsidRPr="008D3E47">
              <w:t>0.3063</w:t>
            </w:r>
          </w:p>
        </w:tc>
        <w:tc>
          <w:tcPr>
            <w:tcW w:w="526" w:type="dxa"/>
            <w:vAlign w:val="center"/>
          </w:tcPr>
          <w:p w14:paraId="64952F95" w14:textId="77777777" w:rsidR="00061612" w:rsidRPr="008D3E47" w:rsidRDefault="00061612" w:rsidP="008D3E47">
            <w:pPr>
              <w:jc w:val="center"/>
            </w:pPr>
            <w:r w:rsidRPr="008D3E47">
              <w:t>0.071</w:t>
            </w:r>
          </w:p>
        </w:tc>
        <w:tc>
          <w:tcPr>
            <w:tcW w:w="654" w:type="dxa"/>
            <w:vAlign w:val="center"/>
          </w:tcPr>
          <w:p w14:paraId="64952F96" w14:textId="77777777" w:rsidR="00061612" w:rsidRPr="008D3E47" w:rsidRDefault="00061612" w:rsidP="008D3E47">
            <w:pPr>
              <w:jc w:val="center"/>
            </w:pPr>
            <w:r w:rsidRPr="008D3E47">
              <w:t>0.3640</w:t>
            </w:r>
          </w:p>
        </w:tc>
        <w:tc>
          <w:tcPr>
            <w:tcW w:w="537" w:type="dxa"/>
            <w:vAlign w:val="center"/>
          </w:tcPr>
          <w:p w14:paraId="64952F97" w14:textId="77777777" w:rsidR="00061612" w:rsidRPr="008D3E47" w:rsidRDefault="00061612" w:rsidP="008D3E47">
            <w:pPr>
              <w:jc w:val="center"/>
            </w:pPr>
            <w:r w:rsidRPr="008D3E47">
              <w:t>0.454</w:t>
            </w:r>
          </w:p>
        </w:tc>
        <w:tc>
          <w:tcPr>
            <w:tcW w:w="551" w:type="dxa"/>
            <w:vAlign w:val="center"/>
          </w:tcPr>
          <w:p w14:paraId="64952F98" w14:textId="77777777" w:rsidR="00061612" w:rsidRPr="008D3E47" w:rsidRDefault="00061612" w:rsidP="008D3E47">
            <w:pPr>
              <w:jc w:val="center"/>
            </w:pPr>
            <w:r w:rsidRPr="008D3E47">
              <w:t>4534</w:t>
            </w:r>
          </w:p>
        </w:tc>
        <w:tc>
          <w:tcPr>
            <w:tcW w:w="567" w:type="dxa"/>
            <w:vAlign w:val="center"/>
          </w:tcPr>
          <w:p w14:paraId="64952F99" w14:textId="77777777" w:rsidR="00061612" w:rsidRPr="008D3E47" w:rsidRDefault="00061612" w:rsidP="008D3E47">
            <w:pPr>
              <w:jc w:val="center"/>
            </w:pPr>
            <w:r w:rsidRPr="008D3E47">
              <w:t>0.896</w:t>
            </w:r>
          </w:p>
        </w:tc>
      </w:tr>
      <w:tr w:rsidR="00061612" w:rsidRPr="008D3E47" w14:paraId="64952FA2" w14:textId="77777777" w:rsidTr="008D3E47">
        <w:tc>
          <w:tcPr>
            <w:tcW w:w="675" w:type="dxa"/>
            <w:tcBorders>
              <w:bottom w:val="nil"/>
            </w:tcBorders>
            <w:vAlign w:val="center"/>
          </w:tcPr>
          <w:p w14:paraId="64952F9B" w14:textId="77777777" w:rsidR="00061612" w:rsidRPr="008D3E47" w:rsidRDefault="00061612" w:rsidP="008D3E47">
            <w:pPr>
              <w:jc w:val="center"/>
            </w:pPr>
            <w:r w:rsidRPr="008D3E47">
              <w:t>BA15</w:t>
            </w:r>
          </w:p>
        </w:tc>
        <w:tc>
          <w:tcPr>
            <w:tcW w:w="629" w:type="dxa"/>
            <w:tcBorders>
              <w:bottom w:val="nil"/>
            </w:tcBorders>
            <w:vAlign w:val="center"/>
          </w:tcPr>
          <w:p w14:paraId="64952F9C" w14:textId="77777777" w:rsidR="00061612" w:rsidRPr="008D3E47" w:rsidRDefault="00061612" w:rsidP="008D3E47">
            <w:pPr>
              <w:jc w:val="center"/>
            </w:pPr>
            <w:r w:rsidRPr="008D3E47">
              <w:t>0.3982</w:t>
            </w:r>
          </w:p>
        </w:tc>
        <w:tc>
          <w:tcPr>
            <w:tcW w:w="526" w:type="dxa"/>
            <w:tcBorders>
              <w:bottom w:val="nil"/>
            </w:tcBorders>
            <w:vAlign w:val="center"/>
          </w:tcPr>
          <w:p w14:paraId="64952F9D" w14:textId="77777777" w:rsidR="00061612" w:rsidRPr="008D3E47" w:rsidRDefault="00061612" w:rsidP="008D3E47">
            <w:pPr>
              <w:jc w:val="center"/>
            </w:pPr>
            <w:r w:rsidRPr="008D3E47">
              <w:t>0.091</w:t>
            </w:r>
          </w:p>
        </w:tc>
        <w:tc>
          <w:tcPr>
            <w:tcW w:w="654" w:type="dxa"/>
            <w:tcBorders>
              <w:bottom w:val="nil"/>
            </w:tcBorders>
            <w:vAlign w:val="center"/>
          </w:tcPr>
          <w:p w14:paraId="64952F9E" w14:textId="77777777" w:rsidR="00061612" w:rsidRPr="008D3E47" w:rsidRDefault="00061612" w:rsidP="008D3E47">
            <w:pPr>
              <w:jc w:val="center"/>
            </w:pPr>
            <w:r w:rsidRPr="008D3E47">
              <w:t>0.9544</w:t>
            </w:r>
          </w:p>
        </w:tc>
        <w:tc>
          <w:tcPr>
            <w:tcW w:w="537" w:type="dxa"/>
            <w:tcBorders>
              <w:bottom w:val="nil"/>
            </w:tcBorders>
            <w:vAlign w:val="center"/>
          </w:tcPr>
          <w:p w14:paraId="64952F9F" w14:textId="77777777" w:rsidR="00061612" w:rsidRPr="008D3E47" w:rsidRDefault="00061612" w:rsidP="008D3E47">
            <w:pPr>
              <w:jc w:val="center"/>
            </w:pPr>
            <w:r w:rsidRPr="008D3E47">
              <w:t>0.521</w:t>
            </w:r>
          </w:p>
        </w:tc>
        <w:tc>
          <w:tcPr>
            <w:tcW w:w="551" w:type="dxa"/>
            <w:tcBorders>
              <w:bottom w:val="nil"/>
            </w:tcBorders>
            <w:vAlign w:val="center"/>
          </w:tcPr>
          <w:p w14:paraId="64952FA0" w14:textId="77777777" w:rsidR="00061612" w:rsidRPr="008D3E47" w:rsidRDefault="00061612" w:rsidP="008D3E47">
            <w:pPr>
              <w:jc w:val="center"/>
            </w:pPr>
            <w:r w:rsidRPr="008D3E47">
              <w:t>7331</w:t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14:paraId="64952FA1" w14:textId="77777777" w:rsidR="00061612" w:rsidRPr="008D3E47" w:rsidRDefault="00061612" w:rsidP="008D3E47">
            <w:pPr>
              <w:jc w:val="center"/>
            </w:pPr>
            <w:r w:rsidRPr="008D3E47">
              <w:t>0.911</w:t>
            </w:r>
          </w:p>
        </w:tc>
      </w:tr>
      <w:tr w:rsidR="00061612" w:rsidRPr="008D3E47" w14:paraId="64952FAA" w14:textId="77777777" w:rsidTr="008D3E47">
        <w:tc>
          <w:tcPr>
            <w:tcW w:w="675" w:type="dxa"/>
            <w:tcBorders>
              <w:bottom w:val="nil"/>
            </w:tcBorders>
            <w:vAlign w:val="center"/>
          </w:tcPr>
          <w:p w14:paraId="64952FA3" w14:textId="77777777" w:rsidR="00061612" w:rsidRPr="008D3E47" w:rsidRDefault="00061612" w:rsidP="008D3E47">
            <w:pPr>
              <w:jc w:val="center"/>
            </w:pPr>
            <w:r w:rsidRPr="008D3E47">
              <w:t>BA16</w:t>
            </w:r>
          </w:p>
        </w:tc>
        <w:tc>
          <w:tcPr>
            <w:tcW w:w="629" w:type="dxa"/>
            <w:tcBorders>
              <w:bottom w:val="nil"/>
            </w:tcBorders>
            <w:vAlign w:val="center"/>
          </w:tcPr>
          <w:p w14:paraId="64952FA4" w14:textId="77777777" w:rsidR="00061612" w:rsidRPr="008D3E47" w:rsidRDefault="00061612" w:rsidP="008D3E47">
            <w:pPr>
              <w:jc w:val="center"/>
            </w:pPr>
            <w:r w:rsidRPr="008D3E47">
              <w:t>0.9734</w:t>
            </w:r>
          </w:p>
        </w:tc>
        <w:tc>
          <w:tcPr>
            <w:tcW w:w="526" w:type="dxa"/>
            <w:tcBorders>
              <w:bottom w:val="nil"/>
            </w:tcBorders>
            <w:vAlign w:val="center"/>
          </w:tcPr>
          <w:p w14:paraId="64952FA5" w14:textId="77777777" w:rsidR="00061612" w:rsidRPr="008D3E47" w:rsidRDefault="00061612" w:rsidP="008D3E47">
            <w:pPr>
              <w:jc w:val="center"/>
            </w:pPr>
            <w:r w:rsidRPr="008D3E47">
              <w:t>0.161</w:t>
            </w:r>
          </w:p>
        </w:tc>
        <w:tc>
          <w:tcPr>
            <w:tcW w:w="654" w:type="dxa"/>
            <w:tcBorders>
              <w:bottom w:val="nil"/>
            </w:tcBorders>
            <w:vAlign w:val="center"/>
          </w:tcPr>
          <w:p w14:paraId="64952FA6" w14:textId="77777777" w:rsidR="00061612" w:rsidRPr="008D3E47" w:rsidRDefault="00061612" w:rsidP="008D3E47">
            <w:pPr>
              <w:jc w:val="center"/>
            </w:pPr>
            <w:r w:rsidRPr="008D3E47">
              <w:t>0.0897</w:t>
            </w:r>
          </w:p>
        </w:tc>
        <w:tc>
          <w:tcPr>
            <w:tcW w:w="537" w:type="dxa"/>
            <w:tcBorders>
              <w:bottom w:val="nil"/>
            </w:tcBorders>
            <w:vAlign w:val="center"/>
          </w:tcPr>
          <w:p w14:paraId="64952FA7" w14:textId="77777777" w:rsidR="00061612" w:rsidRPr="008D3E47" w:rsidRDefault="00061612" w:rsidP="008D3E47">
            <w:pPr>
              <w:jc w:val="center"/>
            </w:pPr>
            <w:r w:rsidRPr="008D3E47">
              <w:t>0.388</w:t>
            </w:r>
          </w:p>
        </w:tc>
        <w:tc>
          <w:tcPr>
            <w:tcW w:w="551" w:type="dxa"/>
            <w:tcBorders>
              <w:bottom w:val="nil"/>
            </w:tcBorders>
            <w:vAlign w:val="center"/>
          </w:tcPr>
          <w:p w14:paraId="64952FA8" w14:textId="77777777" w:rsidR="00061612" w:rsidRPr="008D3E47" w:rsidRDefault="00061612" w:rsidP="008D3E47">
            <w:pPr>
              <w:jc w:val="center"/>
            </w:pPr>
            <w:r w:rsidRPr="008D3E47">
              <w:t>1144</w:t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14:paraId="64952FA9" w14:textId="77777777" w:rsidR="00061612" w:rsidRPr="008D3E47" w:rsidRDefault="00061612" w:rsidP="008D3E47">
            <w:pPr>
              <w:jc w:val="center"/>
            </w:pPr>
            <w:r w:rsidRPr="008D3E47">
              <w:t>0.144</w:t>
            </w:r>
          </w:p>
        </w:tc>
      </w:tr>
      <w:tr w:rsidR="00061612" w:rsidRPr="008D3E47" w14:paraId="64952FB2" w14:textId="77777777" w:rsidTr="008D3E47">
        <w:tc>
          <w:tcPr>
            <w:tcW w:w="675" w:type="dxa"/>
            <w:tcBorders>
              <w:bottom w:val="nil"/>
            </w:tcBorders>
            <w:vAlign w:val="center"/>
          </w:tcPr>
          <w:p w14:paraId="64952FAB" w14:textId="77777777" w:rsidR="00061612" w:rsidRPr="008D3E47" w:rsidRDefault="00061612" w:rsidP="008D3E47">
            <w:pPr>
              <w:jc w:val="center"/>
            </w:pPr>
            <w:r w:rsidRPr="008D3E47">
              <w:t>BA17</w:t>
            </w:r>
          </w:p>
        </w:tc>
        <w:tc>
          <w:tcPr>
            <w:tcW w:w="629" w:type="dxa"/>
            <w:tcBorders>
              <w:bottom w:val="nil"/>
            </w:tcBorders>
            <w:vAlign w:val="center"/>
          </w:tcPr>
          <w:p w14:paraId="64952FAC" w14:textId="77777777" w:rsidR="00061612" w:rsidRPr="008D3E47" w:rsidRDefault="00061612" w:rsidP="008D3E47">
            <w:pPr>
              <w:jc w:val="center"/>
            </w:pPr>
            <w:r w:rsidRPr="008D3E47">
              <w:t>0.8912</w:t>
            </w:r>
          </w:p>
        </w:tc>
        <w:tc>
          <w:tcPr>
            <w:tcW w:w="526" w:type="dxa"/>
            <w:tcBorders>
              <w:bottom w:val="nil"/>
            </w:tcBorders>
            <w:vAlign w:val="center"/>
          </w:tcPr>
          <w:p w14:paraId="64952FAD" w14:textId="77777777" w:rsidR="00061612" w:rsidRPr="008D3E47" w:rsidRDefault="00061612" w:rsidP="008D3E47">
            <w:pPr>
              <w:jc w:val="center"/>
            </w:pPr>
            <w:r w:rsidRPr="008D3E47">
              <w:t>0.123</w:t>
            </w:r>
          </w:p>
        </w:tc>
        <w:tc>
          <w:tcPr>
            <w:tcW w:w="654" w:type="dxa"/>
            <w:tcBorders>
              <w:bottom w:val="nil"/>
            </w:tcBorders>
            <w:vAlign w:val="center"/>
          </w:tcPr>
          <w:p w14:paraId="64952FAE" w14:textId="77777777" w:rsidR="00061612" w:rsidRPr="008D3E47" w:rsidRDefault="00061612" w:rsidP="008D3E47">
            <w:pPr>
              <w:jc w:val="center"/>
            </w:pPr>
            <w:r w:rsidRPr="008D3E47">
              <w:t>0.4564</w:t>
            </w:r>
          </w:p>
        </w:tc>
        <w:tc>
          <w:tcPr>
            <w:tcW w:w="537" w:type="dxa"/>
            <w:tcBorders>
              <w:bottom w:val="nil"/>
            </w:tcBorders>
            <w:vAlign w:val="center"/>
          </w:tcPr>
          <w:p w14:paraId="64952FAF" w14:textId="77777777" w:rsidR="00061612" w:rsidRPr="008D3E47" w:rsidRDefault="00061612" w:rsidP="008D3E47">
            <w:pPr>
              <w:jc w:val="center"/>
            </w:pPr>
            <w:r w:rsidRPr="008D3E47">
              <w:t>0.198</w:t>
            </w:r>
          </w:p>
        </w:tc>
        <w:tc>
          <w:tcPr>
            <w:tcW w:w="551" w:type="dxa"/>
            <w:tcBorders>
              <w:bottom w:val="nil"/>
            </w:tcBorders>
            <w:vAlign w:val="center"/>
          </w:tcPr>
          <w:p w14:paraId="64952FB0" w14:textId="77777777" w:rsidR="00061612" w:rsidRPr="008D3E47" w:rsidRDefault="00061612" w:rsidP="008D3E47">
            <w:pPr>
              <w:jc w:val="center"/>
            </w:pPr>
            <w:r w:rsidRPr="008D3E47">
              <w:t>7744</w:t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14:paraId="64952FB1" w14:textId="77777777" w:rsidR="00061612" w:rsidRPr="008D3E47" w:rsidRDefault="00061612" w:rsidP="008D3E47">
            <w:pPr>
              <w:jc w:val="center"/>
            </w:pPr>
            <w:r w:rsidRPr="008D3E47">
              <w:t>0.912</w:t>
            </w:r>
          </w:p>
        </w:tc>
      </w:tr>
      <w:tr w:rsidR="00061612" w:rsidRPr="008D3E47" w14:paraId="64952FBA" w14:textId="77777777" w:rsidTr="002F28A6">
        <w:tc>
          <w:tcPr>
            <w:tcW w:w="675" w:type="dxa"/>
            <w:tcBorders>
              <w:bottom w:val="nil"/>
            </w:tcBorders>
            <w:vAlign w:val="center"/>
          </w:tcPr>
          <w:p w14:paraId="64952FB3" w14:textId="77777777" w:rsidR="00061612" w:rsidRPr="008D3E47" w:rsidRDefault="00061612" w:rsidP="008D3E47">
            <w:pPr>
              <w:jc w:val="center"/>
            </w:pPr>
            <w:r w:rsidRPr="008D3E47">
              <w:t>BA18</w:t>
            </w:r>
          </w:p>
        </w:tc>
        <w:tc>
          <w:tcPr>
            <w:tcW w:w="629" w:type="dxa"/>
            <w:tcBorders>
              <w:bottom w:val="nil"/>
            </w:tcBorders>
            <w:vAlign w:val="center"/>
          </w:tcPr>
          <w:p w14:paraId="64952FB4" w14:textId="77777777" w:rsidR="00061612" w:rsidRPr="008D3E47" w:rsidRDefault="00061612" w:rsidP="008D3E47">
            <w:pPr>
              <w:jc w:val="center"/>
            </w:pPr>
            <w:r w:rsidRPr="008D3E47">
              <w:t>0.2312</w:t>
            </w:r>
          </w:p>
        </w:tc>
        <w:tc>
          <w:tcPr>
            <w:tcW w:w="526" w:type="dxa"/>
            <w:tcBorders>
              <w:bottom w:val="nil"/>
            </w:tcBorders>
            <w:vAlign w:val="center"/>
          </w:tcPr>
          <w:p w14:paraId="64952FB5" w14:textId="77777777" w:rsidR="00061612" w:rsidRPr="008D3E47" w:rsidRDefault="00061612" w:rsidP="008D3E47">
            <w:pPr>
              <w:jc w:val="center"/>
            </w:pPr>
            <w:r w:rsidRPr="008D3E47">
              <w:t>0.723</w:t>
            </w:r>
          </w:p>
        </w:tc>
        <w:tc>
          <w:tcPr>
            <w:tcW w:w="654" w:type="dxa"/>
            <w:tcBorders>
              <w:bottom w:val="nil"/>
            </w:tcBorders>
            <w:vAlign w:val="center"/>
          </w:tcPr>
          <w:p w14:paraId="64952FB6" w14:textId="77777777" w:rsidR="00061612" w:rsidRPr="008D3E47" w:rsidRDefault="00061612" w:rsidP="008D3E47">
            <w:pPr>
              <w:jc w:val="center"/>
            </w:pPr>
            <w:r w:rsidRPr="008D3E47">
              <w:t>0.0218</w:t>
            </w:r>
          </w:p>
        </w:tc>
        <w:tc>
          <w:tcPr>
            <w:tcW w:w="537" w:type="dxa"/>
            <w:tcBorders>
              <w:bottom w:val="nil"/>
            </w:tcBorders>
            <w:vAlign w:val="center"/>
          </w:tcPr>
          <w:p w14:paraId="64952FB7" w14:textId="77777777" w:rsidR="00061612" w:rsidRPr="008D3E47" w:rsidRDefault="00061612" w:rsidP="008D3E47">
            <w:pPr>
              <w:jc w:val="center"/>
            </w:pPr>
            <w:r w:rsidRPr="008D3E47">
              <w:t>0.120</w:t>
            </w:r>
          </w:p>
        </w:tc>
        <w:tc>
          <w:tcPr>
            <w:tcW w:w="551" w:type="dxa"/>
            <w:tcBorders>
              <w:bottom w:val="nil"/>
            </w:tcBorders>
            <w:vAlign w:val="center"/>
          </w:tcPr>
          <w:p w14:paraId="64952FB8" w14:textId="77777777" w:rsidR="00061612" w:rsidRPr="008D3E47" w:rsidRDefault="00061612" w:rsidP="008D3E47">
            <w:pPr>
              <w:jc w:val="center"/>
            </w:pPr>
            <w:r w:rsidRPr="008D3E47">
              <w:t>6612</w:t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14:paraId="64952FB9" w14:textId="77777777" w:rsidR="00061612" w:rsidRPr="008D3E47" w:rsidRDefault="00061612" w:rsidP="008D3E47">
            <w:pPr>
              <w:jc w:val="center"/>
            </w:pPr>
            <w:r w:rsidRPr="008D3E47">
              <w:t>0.893</w:t>
            </w:r>
          </w:p>
        </w:tc>
      </w:tr>
      <w:tr w:rsidR="00061612" w:rsidRPr="008D3E47" w14:paraId="64952FC2" w14:textId="77777777" w:rsidTr="002F28A6">
        <w:tc>
          <w:tcPr>
            <w:tcW w:w="675" w:type="dxa"/>
            <w:tcBorders>
              <w:top w:val="nil"/>
              <w:bottom w:val="single" w:sz="4" w:space="0" w:color="auto"/>
            </w:tcBorders>
            <w:vAlign w:val="center"/>
          </w:tcPr>
          <w:p w14:paraId="64952FBB" w14:textId="77777777" w:rsidR="00061612" w:rsidRPr="008D3E47" w:rsidRDefault="00061612" w:rsidP="008D3E47">
            <w:pPr>
              <w:jc w:val="center"/>
            </w:pPr>
            <w:r w:rsidRPr="008D3E47">
              <w:t>BA19</w:t>
            </w:r>
          </w:p>
        </w:tc>
        <w:tc>
          <w:tcPr>
            <w:tcW w:w="629" w:type="dxa"/>
            <w:tcBorders>
              <w:top w:val="nil"/>
              <w:bottom w:val="single" w:sz="4" w:space="0" w:color="auto"/>
            </w:tcBorders>
            <w:vAlign w:val="center"/>
          </w:tcPr>
          <w:p w14:paraId="64952FBC" w14:textId="77777777" w:rsidR="00061612" w:rsidRPr="008D3E47" w:rsidRDefault="00061612" w:rsidP="008D3E47">
            <w:pPr>
              <w:jc w:val="center"/>
            </w:pPr>
            <w:r w:rsidRPr="008D3E47">
              <w:t>0.1243</w:t>
            </w:r>
          </w:p>
        </w:tc>
        <w:tc>
          <w:tcPr>
            <w:tcW w:w="526" w:type="dxa"/>
            <w:tcBorders>
              <w:top w:val="nil"/>
              <w:bottom w:val="single" w:sz="4" w:space="0" w:color="auto"/>
            </w:tcBorders>
            <w:vAlign w:val="center"/>
          </w:tcPr>
          <w:p w14:paraId="64952FBD" w14:textId="77777777" w:rsidR="00061612" w:rsidRPr="008D3E47" w:rsidRDefault="00061612" w:rsidP="008D3E47">
            <w:pPr>
              <w:jc w:val="center"/>
            </w:pPr>
            <w:r w:rsidRPr="008D3E47">
              <w:t>0.107</w:t>
            </w:r>
          </w:p>
        </w:tc>
        <w:tc>
          <w:tcPr>
            <w:tcW w:w="654" w:type="dxa"/>
            <w:tcBorders>
              <w:top w:val="nil"/>
              <w:bottom w:val="single" w:sz="4" w:space="0" w:color="auto"/>
            </w:tcBorders>
            <w:vAlign w:val="center"/>
          </w:tcPr>
          <w:p w14:paraId="64952FBE" w14:textId="77777777" w:rsidR="00061612" w:rsidRPr="008D3E47" w:rsidRDefault="00061612" w:rsidP="008D3E47">
            <w:pPr>
              <w:jc w:val="center"/>
            </w:pPr>
            <w:r w:rsidRPr="008D3E47">
              <w:t>0.8490</w:t>
            </w:r>
          </w:p>
        </w:tc>
        <w:tc>
          <w:tcPr>
            <w:tcW w:w="537" w:type="dxa"/>
            <w:tcBorders>
              <w:top w:val="nil"/>
              <w:bottom w:val="single" w:sz="4" w:space="0" w:color="auto"/>
            </w:tcBorders>
            <w:vAlign w:val="center"/>
          </w:tcPr>
          <w:p w14:paraId="64952FBF" w14:textId="77777777" w:rsidR="00061612" w:rsidRPr="008D3E47" w:rsidRDefault="00061612" w:rsidP="008D3E47">
            <w:pPr>
              <w:jc w:val="center"/>
            </w:pPr>
            <w:r w:rsidRPr="008D3E47">
              <w:t>1.289</w:t>
            </w:r>
          </w:p>
        </w:tc>
        <w:tc>
          <w:tcPr>
            <w:tcW w:w="551" w:type="dxa"/>
            <w:tcBorders>
              <w:top w:val="nil"/>
              <w:bottom w:val="single" w:sz="4" w:space="0" w:color="auto"/>
            </w:tcBorders>
            <w:vAlign w:val="center"/>
          </w:tcPr>
          <w:p w14:paraId="64952FC0" w14:textId="77777777" w:rsidR="00061612" w:rsidRPr="008D3E47" w:rsidRDefault="00061612" w:rsidP="008D3E47">
            <w:pPr>
              <w:jc w:val="center"/>
            </w:pPr>
            <w:r w:rsidRPr="008D3E47">
              <w:t>2859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  <w:vAlign w:val="center"/>
          </w:tcPr>
          <w:p w14:paraId="64952FC1" w14:textId="77777777" w:rsidR="00061612" w:rsidRPr="008D3E47" w:rsidRDefault="00061612" w:rsidP="008D3E47">
            <w:pPr>
              <w:jc w:val="center"/>
            </w:pPr>
            <w:r w:rsidRPr="008D3E47">
              <w:t>0.698</w:t>
            </w:r>
          </w:p>
        </w:tc>
      </w:tr>
    </w:tbl>
    <w:p w14:paraId="64952FC3" w14:textId="77777777" w:rsidR="002F28A6" w:rsidRDefault="002F28A6" w:rsidP="00727265">
      <w:pPr>
        <w:pStyle w:val="Heading1"/>
        <w:jc w:val="both"/>
        <w:rPr>
          <w:sz w:val="20"/>
        </w:rPr>
      </w:pPr>
    </w:p>
    <w:p w14:paraId="64952FC4" w14:textId="77777777" w:rsidR="00061612" w:rsidRPr="00727265" w:rsidRDefault="00061612" w:rsidP="00727265">
      <w:pPr>
        <w:pStyle w:val="Heading1"/>
        <w:jc w:val="both"/>
        <w:rPr>
          <w:sz w:val="20"/>
        </w:rPr>
      </w:pPr>
      <w:r w:rsidRPr="00727265">
        <w:rPr>
          <w:sz w:val="20"/>
        </w:rPr>
        <w:t>CONCLUSION</w:t>
      </w:r>
    </w:p>
    <w:p w14:paraId="64952FC5" w14:textId="77777777" w:rsidR="00CA18AD" w:rsidRDefault="003E746B" w:rsidP="00727265">
      <w:pPr>
        <w:jc w:val="both"/>
        <w:rPr>
          <w:sz w:val="20"/>
        </w:rPr>
      </w:pPr>
      <w:r>
        <w:rPr>
          <w:sz w:val="20"/>
        </w:rPr>
        <w:t>The conclusions are:</w:t>
      </w:r>
    </w:p>
    <w:p w14:paraId="64952FC6" w14:textId="77777777" w:rsidR="003E746B" w:rsidRDefault="003E746B" w:rsidP="003E746B">
      <w:pPr>
        <w:numPr>
          <w:ilvl w:val="0"/>
          <w:numId w:val="1"/>
        </w:numPr>
        <w:jc w:val="both"/>
        <w:rPr>
          <w:sz w:val="20"/>
        </w:rPr>
      </w:pPr>
      <w:r>
        <w:rPr>
          <w:sz w:val="20"/>
        </w:rPr>
        <w:t>Trondheim is a nice city.</w:t>
      </w:r>
    </w:p>
    <w:p w14:paraId="64952FC7" w14:textId="77777777" w:rsidR="003E746B" w:rsidRDefault="003E746B" w:rsidP="003E746B">
      <w:pPr>
        <w:numPr>
          <w:ilvl w:val="0"/>
          <w:numId w:val="1"/>
        </w:numPr>
        <w:jc w:val="both"/>
        <w:rPr>
          <w:sz w:val="20"/>
        </w:rPr>
      </w:pPr>
      <w:r>
        <w:rPr>
          <w:sz w:val="20"/>
        </w:rPr>
        <w:t>CFD is great fun, and useful too.</w:t>
      </w:r>
    </w:p>
    <w:p w14:paraId="64952FC8" w14:textId="77777777" w:rsidR="00D83C8B" w:rsidRPr="00EE49D1" w:rsidRDefault="00D83C8B" w:rsidP="00D83C8B">
      <w:pPr>
        <w:spacing w:before="120"/>
        <w:jc w:val="both"/>
        <w:rPr>
          <w:szCs w:val="18"/>
        </w:rPr>
      </w:pPr>
    </w:p>
    <w:p w14:paraId="64952FC9" w14:textId="77777777" w:rsidR="00CA18AD" w:rsidRDefault="00CA18AD" w:rsidP="00727265">
      <w:pPr>
        <w:jc w:val="both"/>
        <w:rPr>
          <w:sz w:val="20"/>
        </w:rPr>
      </w:pPr>
    </w:p>
    <w:p w14:paraId="64952FCA" w14:textId="77777777" w:rsidR="00965AB0" w:rsidRDefault="00965AB0" w:rsidP="00727265">
      <w:pPr>
        <w:jc w:val="both"/>
        <w:rPr>
          <w:sz w:val="20"/>
        </w:rPr>
      </w:pPr>
    </w:p>
    <w:p w14:paraId="64952FCB" w14:textId="582E415C" w:rsidR="002F28A6" w:rsidRPr="00EC7007" w:rsidRDefault="00EC7007" w:rsidP="00727265">
      <w:pPr>
        <w:jc w:val="both"/>
        <w:rPr>
          <w:rFonts w:ascii="Arial" w:hAnsi="Arial"/>
          <w:b/>
          <w:caps/>
          <w:kern w:val="28"/>
          <w:sz w:val="20"/>
        </w:rPr>
      </w:pPr>
      <w:r w:rsidRPr="00EC7007">
        <w:rPr>
          <w:rFonts w:ascii="Arial" w:hAnsi="Arial"/>
          <w:b/>
          <w:caps/>
          <w:kern w:val="28"/>
          <w:sz w:val="20"/>
        </w:rPr>
        <w:t>CRediT author</w:t>
      </w:r>
      <w:r w:rsidR="00400EA7">
        <w:rPr>
          <w:rFonts w:ascii="Arial" w:hAnsi="Arial"/>
          <w:b/>
          <w:caps/>
          <w:kern w:val="28"/>
          <w:sz w:val="20"/>
        </w:rPr>
        <w:t xml:space="preserve"> Statement</w:t>
      </w:r>
    </w:p>
    <w:p w14:paraId="64952FCC" w14:textId="2193EC79" w:rsidR="002F28A6" w:rsidRPr="005C0A4D" w:rsidRDefault="00666A20" w:rsidP="00727265">
      <w:pPr>
        <w:jc w:val="both"/>
        <w:rPr>
          <w:color w:val="FF0000"/>
          <w:sz w:val="20"/>
        </w:rPr>
      </w:pPr>
      <w:r w:rsidRPr="005C0A4D">
        <w:rPr>
          <w:color w:val="FF0000"/>
          <w:sz w:val="20"/>
        </w:rPr>
        <w:t>(Please describe here individual contribution of group member</w:t>
      </w:r>
      <w:r w:rsidR="005C0A4D" w:rsidRPr="005C0A4D">
        <w:rPr>
          <w:color w:val="FF0000"/>
          <w:sz w:val="20"/>
        </w:rPr>
        <w:t>s on this assignment covering from problem definition to paper submission</w:t>
      </w:r>
      <w:r w:rsidR="005C0A4D">
        <w:rPr>
          <w:color w:val="FF0000"/>
          <w:sz w:val="20"/>
        </w:rPr>
        <w:t>. Below are example of means for description.</w:t>
      </w:r>
      <w:r w:rsidR="005C0A4D" w:rsidRPr="005C0A4D">
        <w:rPr>
          <w:color w:val="FF0000"/>
          <w:sz w:val="20"/>
        </w:rPr>
        <w:t>)</w:t>
      </w:r>
    </w:p>
    <w:p w14:paraId="64952FCD" w14:textId="2D7189D6" w:rsidR="00965AB0" w:rsidRDefault="00400EA7" w:rsidP="00727265">
      <w:pPr>
        <w:jc w:val="both"/>
        <w:rPr>
          <w:sz w:val="20"/>
        </w:rPr>
      </w:pPr>
      <w:r>
        <w:rPr>
          <w:sz w:val="20"/>
        </w:rPr>
        <w:t xml:space="preserve">Student #1: </w:t>
      </w:r>
      <w:r w:rsidR="009B0329">
        <w:rPr>
          <w:sz w:val="20"/>
        </w:rPr>
        <w:t>problem analysis, coding, paper writing (Introduction, Method).</w:t>
      </w:r>
    </w:p>
    <w:p w14:paraId="59C5F6A6" w14:textId="2BE1E3C0" w:rsidR="009B0329" w:rsidRDefault="009B0329" w:rsidP="00727265">
      <w:pPr>
        <w:jc w:val="both"/>
        <w:rPr>
          <w:sz w:val="20"/>
        </w:rPr>
      </w:pPr>
      <w:r>
        <w:rPr>
          <w:sz w:val="20"/>
        </w:rPr>
        <w:t xml:space="preserve">Student </w:t>
      </w:r>
      <w:r w:rsidR="006E51A8">
        <w:rPr>
          <w:sz w:val="20"/>
        </w:rPr>
        <w:t>#2: problem analysis (boundary conditions), running simulations (</w:t>
      </w:r>
      <w:r w:rsidR="00666A20">
        <w:rPr>
          <w:sz w:val="20"/>
        </w:rPr>
        <w:t>grid sensitivity study), writing (Results).</w:t>
      </w:r>
    </w:p>
    <w:p w14:paraId="64952FCE" w14:textId="77777777" w:rsidR="00965AB0" w:rsidRDefault="00965AB0" w:rsidP="00727265">
      <w:pPr>
        <w:jc w:val="both"/>
        <w:rPr>
          <w:sz w:val="20"/>
        </w:rPr>
      </w:pPr>
    </w:p>
    <w:p w14:paraId="64952FCF" w14:textId="77777777" w:rsidR="00061612" w:rsidRPr="00727265" w:rsidRDefault="00061612" w:rsidP="00727265">
      <w:pPr>
        <w:pStyle w:val="Heading1"/>
        <w:jc w:val="both"/>
        <w:rPr>
          <w:sz w:val="20"/>
        </w:rPr>
      </w:pPr>
      <w:r w:rsidRPr="00727265">
        <w:rPr>
          <w:sz w:val="20"/>
        </w:rPr>
        <w:t>REFERENCES</w:t>
      </w:r>
    </w:p>
    <w:p w14:paraId="64952FD0" w14:textId="77777777" w:rsidR="00061612" w:rsidRPr="00727265" w:rsidRDefault="00061612" w:rsidP="00727265">
      <w:pPr>
        <w:pStyle w:val="Reference"/>
        <w:rPr>
          <w:sz w:val="20"/>
        </w:rPr>
      </w:pPr>
      <w:r w:rsidRPr="00727265">
        <w:rPr>
          <w:sz w:val="20"/>
        </w:rPr>
        <w:t>JAMES, T. and YING, A.C., (1988), “A new technique for producing stencils”,</w:t>
      </w:r>
      <w:r w:rsidRPr="00727265">
        <w:rPr>
          <w:i/>
          <w:sz w:val="20"/>
        </w:rPr>
        <w:t xml:space="preserve"> Proc. Int. Cong. on Stencils</w:t>
      </w:r>
      <w:r w:rsidRPr="00727265">
        <w:rPr>
          <w:sz w:val="20"/>
        </w:rPr>
        <w:t>, ABCD, Melbourne, Australia, February 29-31.</w:t>
      </w:r>
    </w:p>
    <w:p w14:paraId="64952FD1" w14:textId="77777777" w:rsidR="00061612" w:rsidRDefault="00061612" w:rsidP="00727265">
      <w:pPr>
        <w:pStyle w:val="Reference"/>
        <w:rPr>
          <w:sz w:val="20"/>
        </w:rPr>
      </w:pPr>
      <w:r w:rsidRPr="00727265">
        <w:rPr>
          <w:sz w:val="20"/>
        </w:rPr>
        <w:t>LUKE T., (1988), “A new technique for Stencil publishing”,</w:t>
      </w:r>
      <w:r w:rsidRPr="00727265">
        <w:rPr>
          <w:i/>
          <w:sz w:val="20"/>
        </w:rPr>
        <w:t xml:space="preserve"> J. Stencils</w:t>
      </w:r>
      <w:r w:rsidRPr="00727265">
        <w:rPr>
          <w:sz w:val="20"/>
        </w:rPr>
        <w:t xml:space="preserve">, </w:t>
      </w:r>
      <w:r w:rsidRPr="00727265">
        <w:rPr>
          <w:b/>
          <w:sz w:val="20"/>
        </w:rPr>
        <w:t>5,</w:t>
      </w:r>
      <w:r w:rsidRPr="00727265">
        <w:rPr>
          <w:sz w:val="20"/>
        </w:rPr>
        <w:t xml:space="preserve"> 179-221.</w:t>
      </w:r>
    </w:p>
    <w:p w14:paraId="64952FD2" w14:textId="77777777" w:rsidR="00CA18AD" w:rsidRDefault="00CA18AD" w:rsidP="00727265">
      <w:pPr>
        <w:pStyle w:val="Reference"/>
        <w:rPr>
          <w:sz w:val="20"/>
        </w:rPr>
      </w:pPr>
    </w:p>
    <w:p w14:paraId="64952FD3" w14:textId="77777777" w:rsidR="00CA18AD" w:rsidRDefault="00CA18AD" w:rsidP="00727265">
      <w:pPr>
        <w:pStyle w:val="Reference"/>
        <w:rPr>
          <w:sz w:val="20"/>
        </w:rPr>
      </w:pPr>
    </w:p>
    <w:p w14:paraId="64952FD4" w14:textId="77777777" w:rsidR="00CA18AD" w:rsidRDefault="00CA18AD" w:rsidP="00727265">
      <w:pPr>
        <w:pStyle w:val="Reference"/>
        <w:rPr>
          <w:sz w:val="20"/>
        </w:rPr>
      </w:pPr>
    </w:p>
    <w:p w14:paraId="64952FD5" w14:textId="77777777" w:rsidR="00CA18AD" w:rsidRPr="00727265" w:rsidRDefault="00CA18AD" w:rsidP="00727265">
      <w:pPr>
        <w:pStyle w:val="Reference"/>
        <w:rPr>
          <w:sz w:val="20"/>
        </w:rPr>
      </w:pPr>
    </w:p>
    <w:p w14:paraId="64952FD6" w14:textId="77777777" w:rsidR="00061612" w:rsidRPr="00727265" w:rsidRDefault="00061612" w:rsidP="00727265">
      <w:pPr>
        <w:pStyle w:val="Heading1"/>
        <w:jc w:val="both"/>
        <w:rPr>
          <w:sz w:val="20"/>
        </w:rPr>
      </w:pPr>
      <w:r w:rsidRPr="00727265">
        <w:rPr>
          <w:sz w:val="20"/>
        </w:rPr>
        <w:t>appendix a</w:t>
      </w:r>
    </w:p>
    <w:p w14:paraId="64952FD7" w14:textId="77777777" w:rsidR="00A54A90" w:rsidRDefault="00DC15F4" w:rsidP="00727265">
      <w:pPr>
        <w:jc w:val="both"/>
        <w:rPr>
          <w:sz w:val="20"/>
        </w:rPr>
      </w:pPr>
      <w:r>
        <w:rPr>
          <w:sz w:val="20"/>
        </w:rPr>
        <w:t>Give any additional information here.</w:t>
      </w:r>
    </w:p>
    <w:p w14:paraId="64952FD8" w14:textId="77777777" w:rsidR="00392A39" w:rsidRDefault="00392A39" w:rsidP="00727265">
      <w:pPr>
        <w:jc w:val="both"/>
        <w:rPr>
          <w:sz w:val="20"/>
        </w:rPr>
      </w:pPr>
    </w:p>
    <w:p w14:paraId="64952FD9" w14:textId="77777777" w:rsidR="00392A39" w:rsidRDefault="00392A39" w:rsidP="00727265">
      <w:pPr>
        <w:jc w:val="both"/>
        <w:rPr>
          <w:sz w:val="20"/>
        </w:rPr>
      </w:pPr>
    </w:p>
    <w:p w14:paraId="64952FDA" w14:textId="77777777" w:rsidR="00392A39" w:rsidRDefault="00392A39" w:rsidP="00727265">
      <w:pPr>
        <w:jc w:val="both"/>
        <w:rPr>
          <w:sz w:val="20"/>
        </w:rPr>
      </w:pPr>
    </w:p>
    <w:p w14:paraId="64952FDB" w14:textId="77777777" w:rsidR="00392A39" w:rsidRDefault="00392A39" w:rsidP="00727265">
      <w:pPr>
        <w:jc w:val="both"/>
        <w:rPr>
          <w:sz w:val="20"/>
        </w:rPr>
      </w:pPr>
    </w:p>
    <w:p w14:paraId="64952FDC" w14:textId="77777777" w:rsidR="00392A39" w:rsidRDefault="00392A39" w:rsidP="00727265">
      <w:pPr>
        <w:jc w:val="both"/>
        <w:rPr>
          <w:sz w:val="20"/>
        </w:rPr>
      </w:pPr>
    </w:p>
    <w:p w14:paraId="64952FDD" w14:textId="77777777" w:rsidR="00392A39" w:rsidRDefault="00392A39" w:rsidP="00727265">
      <w:pPr>
        <w:jc w:val="both"/>
        <w:rPr>
          <w:sz w:val="20"/>
        </w:rPr>
        <w:sectPr w:rsidR="00392A39" w:rsidSect="00A1497F">
          <w:headerReference w:type="default" r:id="rId43"/>
          <w:footerReference w:type="default" r:id="rId44"/>
          <w:headerReference w:type="first" r:id="rId45"/>
          <w:footerReference w:type="first" r:id="rId46"/>
          <w:type w:val="continuous"/>
          <w:pgSz w:w="11907" w:h="16840" w:code="9"/>
          <w:pgMar w:top="1134" w:right="1134" w:bottom="851" w:left="1134" w:header="425" w:footer="329" w:gutter="0"/>
          <w:cols w:num="2" w:space="567"/>
        </w:sectPr>
      </w:pPr>
    </w:p>
    <w:p w14:paraId="64952FDE" w14:textId="77777777" w:rsidR="006D505C" w:rsidRDefault="006D505C" w:rsidP="00727265">
      <w:pPr>
        <w:jc w:val="both"/>
        <w:rPr>
          <w:sz w:val="20"/>
        </w:rPr>
      </w:pPr>
    </w:p>
    <w:p w14:paraId="64952FDF" w14:textId="77777777" w:rsidR="00A54A90" w:rsidRDefault="00A54A90" w:rsidP="00727265">
      <w:pPr>
        <w:jc w:val="both"/>
        <w:rPr>
          <w:sz w:val="20"/>
        </w:rPr>
      </w:pPr>
    </w:p>
    <w:p w14:paraId="64952FE0" w14:textId="77777777" w:rsidR="00A54A90" w:rsidRPr="00727265" w:rsidRDefault="00A54A90" w:rsidP="00727265">
      <w:pPr>
        <w:jc w:val="both"/>
        <w:rPr>
          <w:sz w:val="20"/>
        </w:rPr>
      </w:pPr>
    </w:p>
    <w:sectPr w:rsidR="00A54A90" w:rsidRPr="00727265" w:rsidSect="00A1497F">
      <w:type w:val="continuous"/>
      <w:pgSz w:w="11907" w:h="16840" w:code="9"/>
      <w:pgMar w:top="1134" w:right="1134" w:bottom="851" w:left="1134" w:header="425" w:footer="329" w:gutter="0"/>
      <w:cols w:num="2" w:space="5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05034" w14:textId="77777777" w:rsidR="008A281C" w:rsidRDefault="008A281C">
      <w:r>
        <w:separator/>
      </w:r>
    </w:p>
  </w:endnote>
  <w:endnote w:type="continuationSeparator" w:id="0">
    <w:p w14:paraId="14A2FB2F" w14:textId="77777777" w:rsidR="008A281C" w:rsidRDefault="008A2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Roman">
    <w:altName w:val="Times New Roman"/>
    <w:panose1 w:val="020B0604020202020204"/>
    <w:charset w:val="FF"/>
    <w:family w:val="roman"/>
    <w:notTrueType/>
    <w:pitch w:val="variable"/>
    <w:sig w:usb0="00000003" w:usb1="00000000" w:usb2="00000000" w:usb3="00000000" w:csb0="00000000" w:csb1="00000000"/>
  </w:font>
  <w:font w:name="Times">
    <w:panose1 w:val="00000500000000020000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52FF6" w14:textId="77777777" w:rsidR="00A54A90" w:rsidRDefault="00A54A90" w:rsidP="00BA2443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2503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52FF7" w14:textId="77777777" w:rsidR="00A54A90" w:rsidRDefault="00A54A90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52FFC" w14:textId="77777777" w:rsidR="00A54A90" w:rsidRDefault="00A54A90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2503E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52FFE" w14:textId="77777777" w:rsidR="00A54A90" w:rsidRDefault="00A54A90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F28A6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53002" w14:textId="77777777" w:rsidR="00A54A90" w:rsidRDefault="00A54A90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692E7" w14:textId="77777777" w:rsidR="008A281C" w:rsidRDefault="008A281C">
      <w:r>
        <w:separator/>
      </w:r>
    </w:p>
  </w:footnote>
  <w:footnote w:type="continuationSeparator" w:id="0">
    <w:p w14:paraId="03CE0CFB" w14:textId="77777777" w:rsidR="008A281C" w:rsidRDefault="008A28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52FF3" w14:textId="77777777" w:rsidR="00A54A90" w:rsidRPr="00BA2443" w:rsidRDefault="00A54A90" w:rsidP="00BA2443">
    <w:pPr>
      <w:pStyle w:val="Header"/>
      <w:jc w:val="center"/>
      <w:rPr>
        <w:lang w:val="nb-NO"/>
      </w:rPr>
    </w:pPr>
    <w:r>
      <w:rPr>
        <w:lang w:val="nb-NO"/>
      </w:rPr>
      <w:t xml:space="preserve">O. Nordmann, Z. L. Xie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52FF4" w14:textId="77777777" w:rsidR="00A54A90" w:rsidRDefault="00A54A90">
    <w:pPr>
      <w:pStyle w:val="Header"/>
      <w:rPr>
        <w:i w:val="0"/>
      </w:rPr>
    </w:pPr>
  </w:p>
  <w:p w14:paraId="64952FF5" w14:textId="77777777" w:rsidR="00A54A90" w:rsidRDefault="00A54A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7905"/>
      <w:gridCol w:w="1590"/>
    </w:tblGrid>
    <w:tr w:rsidR="00A54A90" w:rsidRPr="00533A1E" w14:paraId="64952FFA" w14:textId="77777777" w:rsidTr="00533A1E">
      <w:tc>
        <w:tcPr>
          <w:tcW w:w="7905" w:type="dxa"/>
          <w:vAlign w:val="center"/>
        </w:tcPr>
        <w:p w14:paraId="64952FF8" w14:textId="6DD7E67B" w:rsidR="00A54A90" w:rsidRPr="00A8162F" w:rsidRDefault="002F28A6" w:rsidP="008B5D10">
          <w:pPr>
            <w:pStyle w:val="Header"/>
            <w:rPr>
              <w:lang w:val="en-GB"/>
            </w:rPr>
          </w:pPr>
          <w:r>
            <w:t>Introduction to CFD (4R</w:t>
          </w:r>
          <w:r w:rsidR="00B513E2">
            <w:t>C3</w:t>
          </w:r>
          <w:r>
            <w:t>0)</w:t>
          </w:r>
        </w:p>
      </w:tc>
      <w:tc>
        <w:tcPr>
          <w:tcW w:w="1590" w:type="dxa"/>
          <w:vAlign w:val="center"/>
        </w:tcPr>
        <w:p w14:paraId="64952FF9" w14:textId="1EB0CA6A" w:rsidR="00A54A90" w:rsidRPr="00533A1E" w:rsidRDefault="002F28A6" w:rsidP="00533A1E">
          <w:pPr>
            <w:pStyle w:val="Header"/>
            <w:jc w:val="right"/>
            <w:rPr>
              <w:lang w:val="nb-NO"/>
            </w:rPr>
          </w:pPr>
          <w:r>
            <w:rPr>
              <w:lang w:val="nb-NO"/>
            </w:rPr>
            <w:t>1</w:t>
          </w:r>
          <w:r w:rsidR="00B513E2">
            <w:rPr>
              <w:lang w:val="nb-NO"/>
            </w:rPr>
            <w:t>9</w:t>
          </w:r>
          <w:r>
            <w:rPr>
              <w:lang w:val="nb-NO"/>
            </w:rPr>
            <w:t>-</w:t>
          </w:r>
          <w:r w:rsidR="00B513E2">
            <w:rPr>
              <w:lang w:val="nb-NO"/>
            </w:rPr>
            <w:t>3</w:t>
          </w:r>
          <w:r>
            <w:rPr>
              <w:lang w:val="nb-NO"/>
            </w:rPr>
            <w:t>-20</w:t>
          </w:r>
          <w:r w:rsidR="00B513E2">
            <w:rPr>
              <w:lang w:val="nb-NO"/>
            </w:rPr>
            <w:t>26</w:t>
          </w:r>
        </w:p>
      </w:tc>
    </w:tr>
  </w:tbl>
  <w:p w14:paraId="64952FFB" w14:textId="77777777" w:rsidR="00A54A90" w:rsidRPr="00E15BD7" w:rsidRDefault="00A54A90" w:rsidP="00E15BD7">
    <w:pPr>
      <w:pStyle w:val="Header"/>
      <w:rPr>
        <w:lang w:val="nb-NO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52FFD" w14:textId="77777777" w:rsidR="00A54A90" w:rsidRPr="00E15BD7" w:rsidRDefault="00A54A90">
    <w:pPr>
      <w:pStyle w:val="Header"/>
      <w:rPr>
        <w:lang w:val="en-GB"/>
      </w:rPr>
    </w:pPr>
    <w:r>
      <w:rPr>
        <w:lang w:val="en-GB"/>
      </w:rPr>
      <w:tab/>
    </w:r>
    <w:r w:rsidR="008924B2">
      <w:rPr>
        <w:lang w:val="en-GB"/>
      </w:rPr>
      <w:t>Industrial A</w:t>
    </w:r>
    <w:r>
      <w:rPr>
        <w:lang w:val="en-GB"/>
      </w:rPr>
      <w:t>pplications of CFD</w:t>
    </w:r>
    <w:r w:rsidRPr="00E15BD7">
      <w:rPr>
        <w:lang w:val="en-GB"/>
      </w:rPr>
      <w:t xml:space="preserve"> / </w:t>
    </w:r>
    <w:r w:rsidR="00C323AF">
      <w:rPr>
        <w:lang w:val="en-GB"/>
      </w:rPr>
      <w:t>CFD</w:t>
    </w:r>
    <w:r w:rsidR="006D4C11">
      <w:rPr>
        <w:lang w:val="en-GB"/>
      </w:rPr>
      <w:t xml:space="preserve"> 20</w:t>
    </w:r>
    <w:r w:rsidR="00A8162F">
      <w:rPr>
        <w:lang w:val="en-GB"/>
      </w:rPr>
      <w:t>17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52FFF" w14:textId="77777777" w:rsidR="00A54A90" w:rsidRDefault="00A54A90">
    <w:pPr>
      <w:pStyle w:val="Header"/>
      <w:rPr>
        <w:rFonts w:ascii="Times" w:hAnsi="Times"/>
        <w:b/>
      </w:rPr>
    </w:pPr>
    <w:r>
      <w:rPr>
        <w:rFonts w:ascii="Roman" w:hAnsi="Roman"/>
        <w:i w:val="0"/>
      </w:rPr>
      <w:t>Second International Conference on CFD in the Minerals and Process Industries</w:t>
    </w:r>
  </w:p>
  <w:p w14:paraId="64953000" w14:textId="77777777" w:rsidR="00A54A90" w:rsidRDefault="00A54A90">
    <w:pPr>
      <w:pStyle w:val="Header"/>
      <w:rPr>
        <w:rFonts w:ascii="Roman" w:hAnsi="Roman"/>
        <w:i w:val="0"/>
      </w:rPr>
    </w:pPr>
    <w:r>
      <w:rPr>
        <w:rFonts w:ascii="Roman" w:hAnsi="Roman"/>
        <w:i w:val="0"/>
      </w:rPr>
      <w:t>CSIRO, Melbourne, Australia</w:t>
    </w:r>
  </w:p>
  <w:p w14:paraId="64953001" w14:textId="77777777" w:rsidR="00A54A90" w:rsidRDefault="00A54A90">
    <w:pPr>
      <w:pStyle w:val="Header"/>
    </w:pPr>
    <w:r>
      <w:rPr>
        <w:i w:val="0"/>
      </w:rPr>
      <w:t>6-8 December 1999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C437A"/>
    <w:multiLevelType w:val="hybridMultilevel"/>
    <w:tmpl w:val="B04CC914"/>
    <w:lvl w:ilvl="0" w:tplc="041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78008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340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23AF"/>
    <w:rsid w:val="00061612"/>
    <w:rsid w:val="000A64FE"/>
    <w:rsid w:val="000B4B04"/>
    <w:rsid w:val="000F7D19"/>
    <w:rsid w:val="001960B8"/>
    <w:rsid w:val="001B7B4C"/>
    <w:rsid w:val="001F227E"/>
    <w:rsid w:val="002055B2"/>
    <w:rsid w:val="00245609"/>
    <w:rsid w:val="002F28A6"/>
    <w:rsid w:val="00346A21"/>
    <w:rsid w:val="00392A39"/>
    <w:rsid w:val="003B0123"/>
    <w:rsid w:val="003E746B"/>
    <w:rsid w:val="003F26A9"/>
    <w:rsid w:val="00400EA7"/>
    <w:rsid w:val="004573B4"/>
    <w:rsid w:val="00500C8E"/>
    <w:rsid w:val="00533A1E"/>
    <w:rsid w:val="00574417"/>
    <w:rsid w:val="005B18F3"/>
    <w:rsid w:val="005C0A4D"/>
    <w:rsid w:val="005D4477"/>
    <w:rsid w:val="0062503E"/>
    <w:rsid w:val="0063018F"/>
    <w:rsid w:val="00666A20"/>
    <w:rsid w:val="006D4C11"/>
    <w:rsid w:val="006D505C"/>
    <w:rsid w:val="006E51A8"/>
    <w:rsid w:val="00727265"/>
    <w:rsid w:val="00756551"/>
    <w:rsid w:val="007A3250"/>
    <w:rsid w:val="00834A30"/>
    <w:rsid w:val="008924B2"/>
    <w:rsid w:val="008A281C"/>
    <w:rsid w:val="008B5D10"/>
    <w:rsid w:val="008D3E47"/>
    <w:rsid w:val="008F77F6"/>
    <w:rsid w:val="0095364B"/>
    <w:rsid w:val="00965AB0"/>
    <w:rsid w:val="0097669F"/>
    <w:rsid w:val="009B0329"/>
    <w:rsid w:val="009B4E43"/>
    <w:rsid w:val="009B4FBF"/>
    <w:rsid w:val="009D62B7"/>
    <w:rsid w:val="00A1497F"/>
    <w:rsid w:val="00A43440"/>
    <w:rsid w:val="00A54A90"/>
    <w:rsid w:val="00A67AFB"/>
    <w:rsid w:val="00A8162F"/>
    <w:rsid w:val="00AD0506"/>
    <w:rsid w:val="00AE26C4"/>
    <w:rsid w:val="00B15536"/>
    <w:rsid w:val="00B513E2"/>
    <w:rsid w:val="00BA2443"/>
    <w:rsid w:val="00BA659C"/>
    <w:rsid w:val="00BB12C6"/>
    <w:rsid w:val="00C323AF"/>
    <w:rsid w:val="00C55920"/>
    <w:rsid w:val="00CA18AD"/>
    <w:rsid w:val="00CB1F8D"/>
    <w:rsid w:val="00D3077C"/>
    <w:rsid w:val="00D51E35"/>
    <w:rsid w:val="00D83C8B"/>
    <w:rsid w:val="00DB5226"/>
    <w:rsid w:val="00DC15F4"/>
    <w:rsid w:val="00DC64C2"/>
    <w:rsid w:val="00E10096"/>
    <w:rsid w:val="00E1455D"/>
    <w:rsid w:val="00E15BD7"/>
    <w:rsid w:val="00E81A5C"/>
    <w:rsid w:val="00EC60A8"/>
    <w:rsid w:val="00EC7007"/>
    <w:rsid w:val="00EE1DFD"/>
    <w:rsid w:val="00EE49D1"/>
    <w:rsid w:val="00EE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4952EDA"/>
  <w15:docId w15:val="{48F9EF30-BB65-4DBC-B938-A93C2193A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L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3440"/>
    <w:rPr>
      <w:sz w:val="18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caps/>
      <w:kern w:val="28"/>
    </w:rPr>
  </w:style>
  <w:style w:type="paragraph" w:styleId="Heading2">
    <w:name w:val="heading 2"/>
    <w:basedOn w:val="Normal"/>
    <w:next w:val="Normal"/>
    <w:qFormat/>
    <w:pPr>
      <w:keepNext/>
      <w:spacing w:before="120" w:after="60"/>
      <w:outlineLvl w:val="1"/>
    </w:pPr>
    <w:rPr>
      <w:rFonts w:ascii="Arial" w:hAnsi="Arial"/>
      <w:b/>
      <w:sz w:val="16"/>
    </w:rPr>
  </w:style>
  <w:style w:type="paragraph" w:styleId="Heading3">
    <w:name w:val="heading 3"/>
    <w:basedOn w:val="Normal"/>
    <w:next w:val="Normal"/>
    <w:qFormat/>
    <w:pPr>
      <w:keepNext/>
      <w:spacing w:before="120" w:after="60"/>
      <w:outlineLvl w:val="2"/>
    </w:pPr>
    <w:rPr>
      <w:rFonts w:ascii="Arial" w:hAnsi="Arial"/>
      <w:b/>
      <w:i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BodyText">
    <w:name w:val="Body Text"/>
    <w:basedOn w:val="Normal"/>
    <w:pPr>
      <w:jc w:val="both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customStyle="1" w:styleId="Author">
    <w:name w:val="Author"/>
    <w:basedOn w:val="Normal"/>
    <w:pPr>
      <w:jc w:val="center"/>
    </w:pPr>
    <w:rPr>
      <w:rFonts w:ascii="Arial" w:hAnsi="Arial"/>
      <w:b/>
    </w:rPr>
  </w:style>
  <w:style w:type="paragraph" w:customStyle="1" w:styleId="Affiliation">
    <w:name w:val="Affiliation"/>
    <w:basedOn w:val="Normal"/>
    <w:pPr>
      <w:spacing w:before="80"/>
      <w:jc w:val="center"/>
    </w:pPr>
    <w:rPr>
      <w:rFonts w:ascii="Arial" w:hAnsi="Arial"/>
    </w:rPr>
  </w:style>
  <w:style w:type="character" w:styleId="PageNumber">
    <w:name w:val="page number"/>
    <w:basedOn w:val="DefaultParagraphFont"/>
  </w:style>
  <w:style w:type="paragraph" w:customStyle="1" w:styleId="Reference">
    <w:name w:val="Reference"/>
    <w:basedOn w:val="Normal"/>
    <w:pPr>
      <w:ind w:firstLine="142"/>
      <w:jc w:val="both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table" w:styleId="TableGrid">
    <w:name w:val="Table Grid"/>
    <w:basedOn w:val="TableNormal"/>
    <w:rsid w:val="00A434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CA18AD"/>
    <w:rPr>
      <w:color w:val="800080"/>
      <w:u w:val="single"/>
    </w:rPr>
  </w:style>
  <w:style w:type="character" w:styleId="Hyperlink">
    <w:name w:val="Hyperlink"/>
    <w:unhideWhenUsed/>
    <w:rsid w:val="002F28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oleObject" Target="embeddings/oleObject2.bin"/><Relationship Id="rId26" Type="http://schemas.openxmlformats.org/officeDocument/2006/relationships/oleObject" Target="embeddings/oleObject6.bin"/><Relationship Id="rId39" Type="http://schemas.openxmlformats.org/officeDocument/2006/relationships/image" Target="media/image13.wmf"/><Relationship Id="rId21" Type="http://schemas.openxmlformats.org/officeDocument/2006/relationships/image" Target="media/image4.wmf"/><Relationship Id="rId34" Type="http://schemas.openxmlformats.org/officeDocument/2006/relationships/oleObject" Target="embeddings/oleObject10.bin"/><Relationship Id="rId42" Type="http://schemas.openxmlformats.org/officeDocument/2006/relationships/oleObject" Target="embeddings/oleObject14.bin"/><Relationship Id="rId47" Type="http://schemas.openxmlformats.org/officeDocument/2006/relationships/fontTable" Target="fontTable.xml"/><Relationship Id="rId7" Type="http://schemas.openxmlformats.org/officeDocument/2006/relationships/hyperlink" Target="mailto:o.nordmann@email.com" TargetMode="External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9" Type="http://schemas.openxmlformats.org/officeDocument/2006/relationships/image" Target="media/image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9.bin"/><Relationship Id="rId37" Type="http://schemas.openxmlformats.org/officeDocument/2006/relationships/image" Target="media/image12.wmf"/><Relationship Id="rId40" Type="http://schemas.openxmlformats.org/officeDocument/2006/relationships/oleObject" Target="embeddings/oleObject13.bin"/><Relationship Id="rId45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image" Target="media/image1.wmf"/><Relationship Id="rId23" Type="http://schemas.openxmlformats.org/officeDocument/2006/relationships/image" Target="media/image5.wmf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1.bin"/><Relationship Id="rId10" Type="http://schemas.openxmlformats.org/officeDocument/2006/relationships/header" Target="header2.xml"/><Relationship Id="rId19" Type="http://schemas.openxmlformats.org/officeDocument/2006/relationships/image" Target="media/image3.wmf"/><Relationship Id="rId31" Type="http://schemas.openxmlformats.org/officeDocument/2006/relationships/image" Target="media/image9.wmf"/><Relationship Id="rId44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oleObject" Target="embeddings/oleObject4.bin"/><Relationship Id="rId27" Type="http://schemas.openxmlformats.org/officeDocument/2006/relationships/image" Target="media/image7.wmf"/><Relationship Id="rId30" Type="http://schemas.openxmlformats.org/officeDocument/2006/relationships/oleObject" Target="embeddings/oleObject8.bin"/><Relationship Id="rId35" Type="http://schemas.openxmlformats.org/officeDocument/2006/relationships/image" Target="media/image11.wmf"/><Relationship Id="rId43" Type="http://schemas.openxmlformats.org/officeDocument/2006/relationships/header" Target="header4.xml"/><Relationship Id="rId48" Type="http://schemas.openxmlformats.org/officeDocument/2006/relationships/theme" Target="theme/theme1.xml"/><Relationship Id="rId8" Type="http://schemas.openxmlformats.org/officeDocument/2006/relationships/hyperlink" Target="mailto:o.nordmann@email.com" TargetMode="Externa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2.wmf"/><Relationship Id="rId25" Type="http://schemas.openxmlformats.org/officeDocument/2006/relationships/image" Target="media/image6.wmf"/><Relationship Id="rId33" Type="http://schemas.openxmlformats.org/officeDocument/2006/relationships/image" Target="media/image10.wmf"/><Relationship Id="rId38" Type="http://schemas.openxmlformats.org/officeDocument/2006/relationships/oleObject" Target="embeddings/oleObject12.bin"/><Relationship Id="rId46" Type="http://schemas.openxmlformats.org/officeDocument/2006/relationships/footer" Target="footer5.xml"/><Relationship Id="rId20" Type="http://schemas.openxmlformats.org/officeDocument/2006/relationships/oleObject" Target="embeddings/oleObject3.bin"/><Relationship Id="rId41" Type="http://schemas.openxmlformats.org/officeDocument/2006/relationships/image" Target="media/image14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istiane\Documents\CFD2014\Templates\CFD2014_Paper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C:\Users\kristiane\Documents\CFD2014\Templates\CFD2014_Paper-template.dot</Template>
  <TotalTime>15</TotalTime>
  <Pages>2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TITLE OF YOUR PAPER GOES HERE</vt:lpstr>
    </vt:vector>
  </TitlesOfParts>
  <Company>CSIRO Minerals</Company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TITLE OF YOUR PAPER GOES HERE</dc:title>
  <dc:creator>Kristian Etienne Einarsrud</dc:creator>
  <cp:lastModifiedBy>Tang, Yali</cp:lastModifiedBy>
  <cp:revision>14</cp:revision>
  <cp:lastPrinted>2003-04-02T14:28:00Z</cp:lastPrinted>
  <dcterms:created xsi:type="dcterms:W3CDTF">2017-01-04T11:41:00Z</dcterms:created>
  <dcterms:modified xsi:type="dcterms:W3CDTF">2026-03-19T13:48:00Z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-2082531434</vt:i4>
  </property>
  <property fmtid="{D5CDD505-2E9C-101B-9397-08002B2CF9AE}" pid="3" name="_NewReviewCycle">
    <vt:lpwstr/>
  </property>
  <property fmtid="{D5CDD505-2E9C-101B-9397-08002B2CF9AE}" pid="4" name="_EmailSubject">
    <vt:lpwstr>Web-sider</vt:lpwstr>
  </property>
  <property fmtid="{D5CDD505-2E9C-101B-9397-08002B2CF9AE}" pid="5" name="_AuthorEmail">
    <vt:lpwstr>Jan.E.Olsen@sintef.no</vt:lpwstr>
  </property>
  <property fmtid="{D5CDD505-2E9C-101B-9397-08002B2CF9AE}" pid="6" name="_AuthorEmailDisplayName">
    <vt:lpwstr>Jan Erik Olsen</vt:lpwstr>
  </property>
  <property fmtid="{D5CDD505-2E9C-101B-9397-08002B2CF9AE}" pid="7" name="_PreviousAdHocReviewCycleID">
    <vt:i4>-1757724704</vt:i4>
  </property>
  <property fmtid="{D5CDD505-2E9C-101B-9397-08002B2CF9AE}" pid="8" name="_ReviewingToolsShownOnce">
    <vt:lpwstr/>
  </property>
</Properties>
</file>